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D93FE2" w14:textId="6CE58CE6" w:rsidR="00000000" w:rsidRDefault="00000000">
      <w:pPr>
        <w:pStyle w:val="Fecha"/>
        <w:rPr>
          <w:lang w:val="es-MX"/>
        </w:rPr>
      </w:pPr>
    </w:p>
    <w:p w14:paraId="13A32E33" w14:textId="77777777" w:rsidR="008245E3" w:rsidRDefault="008245E3">
      <w:pPr>
        <w:pStyle w:val="Fecha"/>
        <w:rPr>
          <w:lang w:val="es-MX"/>
        </w:rPr>
      </w:pPr>
    </w:p>
    <w:p w14:paraId="2DAA019F" w14:textId="77777777" w:rsidR="008245E3" w:rsidRDefault="008245E3">
      <w:pPr>
        <w:pStyle w:val="Fecha"/>
        <w:rPr>
          <w:lang w:val="es-MX"/>
        </w:rPr>
      </w:pPr>
    </w:p>
    <w:p w14:paraId="037F5D17" w14:textId="77777777" w:rsidR="008245E3" w:rsidRDefault="008245E3">
      <w:pPr>
        <w:pStyle w:val="Fecha"/>
        <w:rPr>
          <w:lang w:val="es-MX"/>
        </w:rPr>
      </w:pPr>
    </w:p>
    <w:p w14:paraId="3B629FBD" w14:textId="77777777" w:rsidR="008245E3" w:rsidRDefault="008245E3">
      <w:pPr>
        <w:pStyle w:val="Firma"/>
        <w:rPr>
          <w:rFonts w:ascii="Georgia" w:hAnsi="Georgia"/>
          <w:color w:val="79498B" w:themeColor="accent6"/>
          <w:sz w:val="60"/>
          <w:szCs w:val="60"/>
        </w:rPr>
      </w:pPr>
    </w:p>
    <w:p w14:paraId="43E24A93" w14:textId="77777777" w:rsidR="00D62643" w:rsidRDefault="00D62643">
      <w:pPr>
        <w:pStyle w:val="Firma"/>
        <w:rPr>
          <w:rFonts w:ascii="Georgia" w:hAnsi="Georgia"/>
          <w:color w:val="79498B" w:themeColor="accent6"/>
          <w:sz w:val="60"/>
          <w:szCs w:val="60"/>
        </w:rPr>
      </w:pPr>
    </w:p>
    <w:p w14:paraId="67D2D883" w14:textId="26663DEE" w:rsidR="008245E3" w:rsidRDefault="008245E3">
      <w:pPr>
        <w:pStyle w:val="Firma"/>
        <w:rPr>
          <w:rFonts w:ascii="Georgia" w:hAnsi="Georgia"/>
          <w:color w:val="79498B" w:themeColor="accent6"/>
          <w:sz w:val="60"/>
          <w:szCs w:val="60"/>
        </w:rPr>
      </w:pPr>
      <w:r w:rsidRPr="008245E3">
        <w:rPr>
          <w:rFonts w:ascii="Georgia" w:hAnsi="Georgia"/>
          <w:color w:val="79498B" w:themeColor="accent6"/>
          <w:sz w:val="60"/>
          <w:szCs w:val="60"/>
        </w:rPr>
        <w:t>CODEX PUENTES</w:t>
      </w:r>
    </w:p>
    <w:p w14:paraId="27BD0BEB" w14:textId="3833A9EE" w:rsidR="008245E3" w:rsidRPr="008245E3" w:rsidRDefault="008245E3">
      <w:pPr>
        <w:pStyle w:val="Firma"/>
        <w:rPr>
          <w:rFonts w:ascii="Georgia" w:hAnsi="Georgia"/>
          <w:color w:val="79498B" w:themeColor="accent6"/>
          <w:szCs w:val="24"/>
        </w:rPr>
      </w:pPr>
    </w:p>
    <w:p w14:paraId="2109B3C9" w14:textId="19DFF0FD" w:rsidR="008245E3" w:rsidRDefault="008245E3">
      <w:pPr>
        <w:pStyle w:val="Firma"/>
      </w:pPr>
      <w:r w:rsidRPr="00D62643">
        <w:rPr>
          <w:color w:val="79498B" w:themeColor="accent6"/>
        </w:rPr>
        <w:t xml:space="preserve">Especificación Maestra de Identidad Digital </w:t>
      </w:r>
    </w:p>
    <w:p w14:paraId="34DE7FFE" w14:textId="77777777" w:rsidR="00D62643" w:rsidRDefault="00D62643">
      <w:pPr>
        <w:pStyle w:val="Firma"/>
      </w:pPr>
    </w:p>
    <w:p w14:paraId="36A52A92" w14:textId="7297476F" w:rsidR="00D62643" w:rsidRPr="00D62643" w:rsidRDefault="00DA6D9F">
      <w:pPr>
        <w:pStyle w:val="Firma"/>
      </w:pPr>
      <w:r>
        <w:rPr>
          <w:caps w:val="0"/>
        </w:rPr>
        <w:t>(</w:t>
      </w:r>
      <w:r w:rsidR="00D62643">
        <w:rPr>
          <w:caps w:val="0"/>
        </w:rPr>
        <w:t>V</w:t>
      </w:r>
      <w:r w:rsidR="00D62643" w:rsidRPr="00D62643">
        <w:rPr>
          <w:caps w:val="0"/>
        </w:rPr>
        <w:t>ersión 1.0</w:t>
      </w:r>
      <w:r>
        <w:t>)</w:t>
      </w:r>
    </w:p>
    <w:p w14:paraId="79F3BF82" w14:textId="77777777" w:rsidR="00D62643" w:rsidRDefault="00D62643">
      <w:pPr>
        <w:pStyle w:val="Firma"/>
        <w:rPr>
          <w:caps w:val="0"/>
        </w:rPr>
      </w:pPr>
    </w:p>
    <w:p w14:paraId="0F7014CF" w14:textId="77777777" w:rsidR="00D62643" w:rsidRDefault="00D62643" w:rsidP="00D62643">
      <w:pPr>
        <w:pStyle w:val="Firma"/>
        <w:jc w:val="both"/>
        <w:rPr>
          <w:caps w:val="0"/>
        </w:rPr>
      </w:pPr>
    </w:p>
    <w:p w14:paraId="3A13B510" w14:textId="77777777" w:rsidR="00D62643" w:rsidRDefault="00D62643" w:rsidP="00D62643">
      <w:pPr>
        <w:pStyle w:val="Firma"/>
        <w:jc w:val="both"/>
        <w:rPr>
          <w:caps w:val="0"/>
        </w:rPr>
      </w:pPr>
    </w:p>
    <w:p w14:paraId="4A5D6953" w14:textId="5B53D4B3" w:rsidR="00D62643" w:rsidRPr="00D62643" w:rsidRDefault="00D62643" w:rsidP="00D62643">
      <w:pPr>
        <w:pStyle w:val="Firma"/>
        <w:jc w:val="both"/>
      </w:pPr>
      <w:r>
        <w:rPr>
          <w:caps w:val="0"/>
        </w:rPr>
        <w:t>D</w:t>
      </w:r>
      <w:r w:rsidRPr="00D62643">
        <w:rPr>
          <w:caps w:val="0"/>
        </w:rPr>
        <w:t>ocumento de referencia para el desarrollo, mantenimiento y evolución del ecosistema digital del encuentro puentes.</w:t>
      </w:r>
    </w:p>
    <w:p w14:paraId="7FA9803F" w14:textId="77777777" w:rsidR="008245E3" w:rsidRDefault="008245E3">
      <w:pPr>
        <w:pStyle w:val="Firma"/>
      </w:pPr>
    </w:p>
    <w:p w14:paraId="28647C27" w14:textId="77777777" w:rsidR="008245E3" w:rsidRDefault="008245E3">
      <w:pPr>
        <w:pStyle w:val="Firma"/>
      </w:pPr>
    </w:p>
    <w:p w14:paraId="205F13CA" w14:textId="77777777" w:rsidR="008245E3" w:rsidRPr="00D62643" w:rsidRDefault="008245E3">
      <w:pPr>
        <w:pStyle w:val="Firma"/>
      </w:pPr>
    </w:p>
    <w:p w14:paraId="27B63983" w14:textId="77777777" w:rsidR="008245E3" w:rsidRDefault="008245E3">
      <w:pPr>
        <w:pStyle w:val="Firma"/>
      </w:pPr>
    </w:p>
    <w:p w14:paraId="02CA1ADD" w14:textId="77777777" w:rsidR="008245E3" w:rsidRDefault="008245E3">
      <w:pPr>
        <w:pStyle w:val="Firma"/>
      </w:pPr>
    </w:p>
    <w:p w14:paraId="2BF8B72A" w14:textId="77777777" w:rsidR="008245E3" w:rsidRDefault="008245E3">
      <w:pPr>
        <w:pStyle w:val="Firma"/>
      </w:pPr>
    </w:p>
    <w:p w14:paraId="72C3E058" w14:textId="77777777" w:rsidR="008245E3" w:rsidRDefault="008245E3">
      <w:pPr>
        <w:pStyle w:val="Firma"/>
      </w:pPr>
    </w:p>
    <w:p w14:paraId="2C1E998C" w14:textId="77777777" w:rsidR="008245E3" w:rsidRDefault="008245E3">
      <w:pPr>
        <w:pStyle w:val="Firma"/>
      </w:pPr>
    </w:p>
    <w:p w14:paraId="5B91C478" w14:textId="77777777" w:rsidR="008245E3" w:rsidRDefault="008245E3">
      <w:pPr>
        <w:pStyle w:val="Firma"/>
      </w:pPr>
    </w:p>
    <w:p w14:paraId="2116429C" w14:textId="77777777" w:rsidR="008245E3" w:rsidRDefault="008245E3">
      <w:pPr>
        <w:pStyle w:val="Firma"/>
      </w:pPr>
    </w:p>
    <w:p w14:paraId="7A22D06C" w14:textId="77777777" w:rsidR="008245E3" w:rsidRDefault="008245E3">
      <w:pPr>
        <w:pStyle w:val="Firma"/>
      </w:pPr>
    </w:p>
    <w:p w14:paraId="0F89209D" w14:textId="77777777" w:rsidR="008245E3" w:rsidRDefault="008245E3">
      <w:pPr>
        <w:pStyle w:val="Firma"/>
      </w:pPr>
    </w:p>
    <w:p w14:paraId="296BAB87" w14:textId="77777777" w:rsidR="008245E3" w:rsidRDefault="008245E3">
      <w:pPr>
        <w:pStyle w:val="Firma"/>
      </w:pPr>
    </w:p>
    <w:p w14:paraId="74B73082" w14:textId="77777777" w:rsidR="008245E3" w:rsidRDefault="008245E3">
      <w:pPr>
        <w:pStyle w:val="Firma"/>
      </w:pPr>
    </w:p>
    <w:p w14:paraId="76CA76A9" w14:textId="77777777" w:rsidR="008245E3" w:rsidRDefault="008245E3">
      <w:pPr>
        <w:pStyle w:val="Firma"/>
      </w:pPr>
    </w:p>
    <w:p w14:paraId="6FE3F2D9" w14:textId="77777777" w:rsidR="008245E3" w:rsidRDefault="008245E3">
      <w:pPr>
        <w:pStyle w:val="Firma"/>
      </w:pPr>
    </w:p>
    <w:p w14:paraId="502602E1" w14:textId="77777777" w:rsidR="008245E3" w:rsidRDefault="008245E3">
      <w:pPr>
        <w:pStyle w:val="Firma"/>
      </w:pPr>
    </w:p>
    <w:p w14:paraId="5F0DA823" w14:textId="77777777" w:rsidR="008245E3" w:rsidRDefault="008245E3">
      <w:pPr>
        <w:pStyle w:val="Firma"/>
      </w:pPr>
    </w:p>
    <w:p w14:paraId="45C17D85" w14:textId="77777777" w:rsidR="008245E3" w:rsidRDefault="008245E3">
      <w:pPr>
        <w:pStyle w:val="Firma"/>
      </w:pPr>
    </w:p>
    <w:p w14:paraId="3E1B8ABD" w14:textId="77777777" w:rsidR="00F36FBE" w:rsidRDefault="00F36FBE">
      <w:pPr>
        <w:pStyle w:val="Firma"/>
        <w:rPr>
          <w:sz w:val="20"/>
          <w:szCs w:val="20"/>
        </w:rPr>
      </w:pPr>
    </w:p>
    <w:p w14:paraId="341C2600" w14:textId="313AF6D1" w:rsidR="008245E3" w:rsidRDefault="008245E3">
      <w:pPr>
        <w:pStyle w:val="Firma"/>
        <w:rPr>
          <w:sz w:val="20"/>
          <w:szCs w:val="20"/>
        </w:rPr>
      </w:pPr>
      <w:r w:rsidRPr="008245E3">
        <w:rPr>
          <w:sz w:val="20"/>
          <w:szCs w:val="20"/>
        </w:rPr>
        <w:t>Dirección: Alba ortega</w:t>
      </w:r>
    </w:p>
    <w:p w14:paraId="25EA991F" w14:textId="77777777" w:rsidR="008245E3" w:rsidRDefault="008245E3">
      <w:pPr>
        <w:pStyle w:val="Firma"/>
        <w:rPr>
          <w:sz w:val="20"/>
          <w:szCs w:val="20"/>
        </w:rPr>
      </w:pPr>
    </w:p>
    <w:p w14:paraId="24F8CC58" w14:textId="77777777" w:rsidR="00F36FBE" w:rsidRDefault="00F36FBE">
      <w:pPr>
        <w:pStyle w:val="Firma"/>
        <w:rPr>
          <w:sz w:val="20"/>
          <w:szCs w:val="20"/>
        </w:rPr>
      </w:pPr>
    </w:p>
    <w:p w14:paraId="39E89383" w14:textId="77777777" w:rsidR="00F36FBE" w:rsidRDefault="00F36FBE">
      <w:pPr>
        <w:pStyle w:val="Firma"/>
        <w:rPr>
          <w:sz w:val="20"/>
          <w:szCs w:val="20"/>
        </w:rPr>
      </w:pPr>
    </w:p>
    <w:p w14:paraId="28057FC6" w14:textId="77C41F10" w:rsidR="008245E3" w:rsidRDefault="008245E3">
      <w:pPr>
        <w:pStyle w:val="Firma"/>
        <w:rPr>
          <w:sz w:val="20"/>
          <w:szCs w:val="20"/>
        </w:rPr>
      </w:pPr>
      <w:r>
        <w:rPr>
          <w:sz w:val="20"/>
          <w:szCs w:val="20"/>
        </w:rPr>
        <w:lastRenderedPageBreak/>
        <w:t>Indice</w:t>
      </w:r>
    </w:p>
    <w:p w14:paraId="1DE0515E" w14:textId="77777777" w:rsidR="008245E3" w:rsidRDefault="008245E3">
      <w:pPr>
        <w:pStyle w:val="Firma"/>
        <w:rPr>
          <w:sz w:val="20"/>
          <w:szCs w:val="20"/>
        </w:rPr>
      </w:pPr>
    </w:p>
    <w:p w14:paraId="7276722F" w14:textId="77777777" w:rsidR="008245E3" w:rsidRDefault="008245E3">
      <w:pPr>
        <w:pStyle w:val="Firma"/>
        <w:rPr>
          <w:sz w:val="20"/>
          <w:szCs w:val="20"/>
        </w:rPr>
      </w:pPr>
    </w:p>
    <w:p w14:paraId="490003FD" w14:textId="77777777" w:rsidR="008245E3" w:rsidRDefault="008245E3">
      <w:pPr>
        <w:pStyle w:val="Firma"/>
        <w:rPr>
          <w:sz w:val="20"/>
          <w:szCs w:val="20"/>
        </w:rPr>
      </w:pPr>
    </w:p>
    <w:p w14:paraId="17BCD2CB" w14:textId="77777777" w:rsidR="008245E3" w:rsidRDefault="008245E3">
      <w:pPr>
        <w:pStyle w:val="Firma"/>
        <w:rPr>
          <w:sz w:val="20"/>
          <w:szCs w:val="20"/>
        </w:rPr>
      </w:pPr>
    </w:p>
    <w:p w14:paraId="19BB54D6" w14:textId="77777777" w:rsidR="008245E3" w:rsidRDefault="008245E3">
      <w:pPr>
        <w:pStyle w:val="Firma"/>
        <w:rPr>
          <w:sz w:val="20"/>
          <w:szCs w:val="20"/>
        </w:rPr>
      </w:pPr>
    </w:p>
    <w:p w14:paraId="4FF43562" w14:textId="77777777" w:rsidR="008245E3" w:rsidRDefault="008245E3">
      <w:pPr>
        <w:pStyle w:val="Firma"/>
        <w:rPr>
          <w:sz w:val="20"/>
          <w:szCs w:val="20"/>
        </w:rPr>
      </w:pPr>
    </w:p>
    <w:p w14:paraId="25C394B3" w14:textId="77777777" w:rsidR="008245E3" w:rsidRDefault="008245E3">
      <w:pPr>
        <w:pStyle w:val="Firma"/>
        <w:rPr>
          <w:sz w:val="20"/>
          <w:szCs w:val="20"/>
        </w:rPr>
      </w:pPr>
    </w:p>
    <w:p w14:paraId="527CEB9F" w14:textId="77777777" w:rsidR="008245E3" w:rsidRDefault="008245E3">
      <w:pPr>
        <w:pStyle w:val="Firma"/>
        <w:rPr>
          <w:sz w:val="20"/>
          <w:szCs w:val="20"/>
        </w:rPr>
      </w:pPr>
    </w:p>
    <w:p w14:paraId="3DFA07A0" w14:textId="77777777" w:rsidR="008245E3" w:rsidRDefault="008245E3">
      <w:pPr>
        <w:pStyle w:val="Firma"/>
        <w:rPr>
          <w:sz w:val="20"/>
          <w:szCs w:val="20"/>
        </w:rPr>
      </w:pPr>
    </w:p>
    <w:p w14:paraId="64E6C35D" w14:textId="77777777" w:rsidR="008245E3" w:rsidRDefault="008245E3">
      <w:pPr>
        <w:pStyle w:val="Firma"/>
        <w:rPr>
          <w:sz w:val="20"/>
          <w:szCs w:val="20"/>
        </w:rPr>
      </w:pPr>
    </w:p>
    <w:p w14:paraId="02E73FC6" w14:textId="77777777" w:rsidR="008245E3" w:rsidRDefault="008245E3">
      <w:pPr>
        <w:pStyle w:val="Firma"/>
        <w:rPr>
          <w:sz w:val="20"/>
          <w:szCs w:val="20"/>
        </w:rPr>
      </w:pPr>
    </w:p>
    <w:p w14:paraId="45AB8196" w14:textId="77777777" w:rsidR="008245E3" w:rsidRDefault="008245E3">
      <w:pPr>
        <w:pStyle w:val="Firma"/>
        <w:rPr>
          <w:sz w:val="20"/>
          <w:szCs w:val="20"/>
        </w:rPr>
      </w:pPr>
    </w:p>
    <w:p w14:paraId="448BEFBA" w14:textId="77777777" w:rsidR="008245E3" w:rsidRDefault="008245E3">
      <w:pPr>
        <w:pStyle w:val="Firma"/>
        <w:rPr>
          <w:sz w:val="20"/>
          <w:szCs w:val="20"/>
        </w:rPr>
      </w:pPr>
    </w:p>
    <w:p w14:paraId="7539BAA0" w14:textId="77777777" w:rsidR="008245E3" w:rsidRDefault="008245E3">
      <w:pPr>
        <w:pStyle w:val="Firma"/>
        <w:rPr>
          <w:sz w:val="20"/>
          <w:szCs w:val="20"/>
        </w:rPr>
      </w:pPr>
    </w:p>
    <w:p w14:paraId="6304475D" w14:textId="77777777" w:rsidR="008245E3" w:rsidRDefault="008245E3">
      <w:pPr>
        <w:pStyle w:val="Firma"/>
        <w:rPr>
          <w:sz w:val="20"/>
          <w:szCs w:val="20"/>
        </w:rPr>
      </w:pPr>
    </w:p>
    <w:p w14:paraId="51C97E44" w14:textId="77777777" w:rsidR="008245E3" w:rsidRDefault="008245E3">
      <w:pPr>
        <w:pStyle w:val="Firma"/>
        <w:rPr>
          <w:sz w:val="20"/>
          <w:szCs w:val="20"/>
        </w:rPr>
      </w:pPr>
    </w:p>
    <w:p w14:paraId="58532062" w14:textId="77777777" w:rsidR="008245E3" w:rsidRDefault="008245E3">
      <w:pPr>
        <w:pStyle w:val="Firma"/>
        <w:rPr>
          <w:sz w:val="20"/>
          <w:szCs w:val="20"/>
        </w:rPr>
      </w:pPr>
    </w:p>
    <w:p w14:paraId="2513264C" w14:textId="77777777" w:rsidR="008245E3" w:rsidRDefault="008245E3">
      <w:pPr>
        <w:pStyle w:val="Firma"/>
        <w:rPr>
          <w:sz w:val="20"/>
          <w:szCs w:val="20"/>
        </w:rPr>
      </w:pPr>
    </w:p>
    <w:p w14:paraId="24677415" w14:textId="77777777" w:rsidR="008245E3" w:rsidRDefault="008245E3">
      <w:pPr>
        <w:pStyle w:val="Firma"/>
        <w:rPr>
          <w:sz w:val="20"/>
          <w:szCs w:val="20"/>
        </w:rPr>
      </w:pPr>
    </w:p>
    <w:p w14:paraId="4DC6D0E2" w14:textId="77777777" w:rsidR="008245E3" w:rsidRDefault="008245E3">
      <w:pPr>
        <w:pStyle w:val="Firma"/>
        <w:rPr>
          <w:sz w:val="20"/>
          <w:szCs w:val="20"/>
        </w:rPr>
      </w:pPr>
    </w:p>
    <w:p w14:paraId="734496FD" w14:textId="77777777" w:rsidR="008245E3" w:rsidRDefault="008245E3">
      <w:pPr>
        <w:pStyle w:val="Firma"/>
        <w:rPr>
          <w:sz w:val="20"/>
          <w:szCs w:val="20"/>
        </w:rPr>
      </w:pPr>
    </w:p>
    <w:p w14:paraId="14E1C061" w14:textId="77777777" w:rsidR="008245E3" w:rsidRDefault="008245E3">
      <w:pPr>
        <w:pStyle w:val="Firma"/>
        <w:rPr>
          <w:sz w:val="20"/>
          <w:szCs w:val="20"/>
        </w:rPr>
      </w:pPr>
    </w:p>
    <w:p w14:paraId="50E613C7" w14:textId="77777777" w:rsidR="008245E3" w:rsidRDefault="008245E3">
      <w:pPr>
        <w:pStyle w:val="Firma"/>
        <w:rPr>
          <w:sz w:val="20"/>
          <w:szCs w:val="20"/>
        </w:rPr>
      </w:pPr>
    </w:p>
    <w:p w14:paraId="5F195640" w14:textId="77777777" w:rsidR="008245E3" w:rsidRDefault="008245E3">
      <w:pPr>
        <w:pStyle w:val="Firma"/>
        <w:rPr>
          <w:sz w:val="20"/>
          <w:szCs w:val="20"/>
        </w:rPr>
      </w:pPr>
    </w:p>
    <w:p w14:paraId="54B2853C" w14:textId="77777777" w:rsidR="008245E3" w:rsidRDefault="008245E3">
      <w:pPr>
        <w:pStyle w:val="Firma"/>
        <w:rPr>
          <w:sz w:val="20"/>
          <w:szCs w:val="20"/>
        </w:rPr>
      </w:pPr>
    </w:p>
    <w:p w14:paraId="3AFA3D1D" w14:textId="77777777" w:rsidR="008245E3" w:rsidRDefault="008245E3">
      <w:pPr>
        <w:pStyle w:val="Firma"/>
        <w:rPr>
          <w:sz w:val="20"/>
          <w:szCs w:val="20"/>
        </w:rPr>
      </w:pPr>
    </w:p>
    <w:p w14:paraId="0FF59048" w14:textId="77777777" w:rsidR="008245E3" w:rsidRDefault="008245E3">
      <w:pPr>
        <w:pStyle w:val="Firma"/>
        <w:rPr>
          <w:sz w:val="20"/>
          <w:szCs w:val="20"/>
        </w:rPr>
      </w:pPr>
    </w:p>
    <w:p w14:paraId="323FB2B0" w14:textId="77777777" w:rsidR="008245E3" w:rsidRDefault="008245E3">
      <w:pPr>
        <w:pStyle w:val="Firma"/>
        <w:rPr>
          <w:sz w:val="20"/>
          <w:szCs w:val="20"/>
        </w:rPr>
      </w:pPr>
    </w:p>
    <w:p w14:paraId="130AFDF1" w14:textId="77777777" w:rsidR="008245E3" w:rsidRDefault="008245E3">
      <w:pPr>
        <w:pStyle w:val="Firma"/>
        <w:rPr>
          <w:sz w:val="20"/>
          <w:szCs w:val="20"/>
        </w:rPr>
      </w:pPr>
    </w:p>
    <w:p w14:paraId="10DCF1D4" w14:textId="77777777" w:rsidR="008245E3" w:rsidRDefault="008245E3">
      <w:pPr>
        <w:pStyle w:val="Firma"/>
        <w:rPr>
          <w:sz w:val="20"/>
          <w:szCs w:val="20"/>
        </w:rPr>
      </w:pPr>
    </w:p>
    <w:p w14:paraId="3D04F563" w14:textId="77777777" w:rsidR="008245E3" w:rsidRDefault="008245E3">
      <w:pPr>
        <w:pStyle w:val="Firma"/>
        <w:rPr>
          <w:sz w:val="20"/>
          <w:szCs w:val="20"/>
        </w:rPr>
      </w:pPr>
    </w:p>
    <w:p w14:paraId="6D52BC7F" w14:textId="77777777" w:rsidR="008245E3" w:rsidRDefault="008245E3">
      <w:pPr>
        <w:pStyle w:val="Firma"/>
        <w:rPr>
          <w:sz w:val="20"/>
          <w:szCs w:val="20"/>
        </w:rPr>
      </w:pPr>
    </w:p>
    <w:p w14:paraId="63B76CD6" w14:textId="77777777" w:rsidR="008245E3" w:rsidRDefault="008245E3">
      <w:pPr>
        <w:pStyle w:val="Firma"/>
        <w:rPr>
          <w:sz w:val="20"/>
          <w:szCs w:val="20"/>
        </w:rPr>
      </w:pPr>
    </w:p>
    <w:p w14:paraId="7135985B" w14:textId="77777777" w:rsidR="008245E3" w:rsidRDefault="008245E3">
      <w:pPr>
        <w:pStyle w:val="Firma"/>
        <w:rPr>
          <w:sz w:val="20"/>
          <w:szCs w:val="20"/>
        </w:rPr>
      </w:pPr>
    </w:p>
    <w:p w14:paraId="42739FD5" w14:textId="77777777" w:rsidR="008245E3" w:rsidRDefault="008245E3">
      <w:pPr>
        <w:pStyle w:val="Firma"/>
        <w:rPr>
          <w:sz w:val="20"/>
          <w:szCs w:val="20"/>
        </w:rPr>
      </w:pPr>
    </w:p>
    <w:p w14:paraId="4B626B43" w14:textId="77777777" w:rsidR="008245E3" w:rsidRDefault="008245E3">
      <w:pPr>
        <w:pStyle w:val="Firma"/>
        <w:rPr>
          <w:sz w:val="20"/>
          <w:szCs w:val="20"/>
        </w:rPr>
      </w:pPr>
    </w:p>
    <w:p w14:paraId="08E01219" w14:textId="77777777" w:rsidR="008245E3" w:rsidRDefault="008245E3">
      <w:pPr>
        <w:pStyle w:val="Firma"/>
        <w:rPr>
          <w:sz w:val="20"/>
          <w:szCs w:val="20"/>
        </w:rPr>
      </w:pPr>
    </w:p>
    <w:p w14:paraId="361A1649" w14:textId="77777777" w:rsidR="008245E3" w:rsidRDefault="008245E3">
      <w:pPr>
        <w:pStyle w:val="Firma"/>
        <w:rPr>
          <w:sz w:val="20"/>
          <w:szCs w:val="20"/>
        </w:rPr>
      </w:pPr>
    </w:p>
    <w:p w14:paraId="1D3893DA" w14:textId="77777777" w:rsidR="008245E3" w:rsidRDefault="008245E3">
      <w:pPr>
        <w:pStyle w:val="Firma"/>
        <w:rPr>
          <w:sz w:val="20"/>
          <w:szCs w:val="20"/>
        </w:rPr>
      </w:pPr>
    </w:p>
    <w:p w14:paraId="1C53E8F5" w14:textId="77777777" w:rsidR="008245E3" w:rsidRDefault="008245E3">
      <w:pPr>
        <w:pStyle w:val="Firma"/>
        <w:rPr>
          <w:sz w:val="20"/>
          <w:szCs w:val="20"/>
        </w:rPr>
      </w:pPr>
    </w:p>
    <w:p w14:paraId="24A911DF" w14:textId="77777777" w:rsidR="008245E3" w:rsidRDefault="008245E3">
      <w:pPr>
        <w:pStyle w:val="Firma"/>
        <w:rPr>
          <w:sz w:val="20"/>
          <w:szCs w:val="20"/>
        </w:rPr>
      </w:pPr>
    </w:p>
    <w:p w14:paraId="215FB561" w14:textId="77777777" w:rsidR="008245E3" w:rsidRDefault="008245E3">
      <w:pPr>
        <w:pStyle w:val="Firma"/>
        <w:rPr>
          <w:sz w:val="20"/>
          <w:szCs w:val="20"/>
        </w:rPr>
      </w:pPr>
    </w:p>
    <w:p w14:paraId="1B597A73" w14:textId="77777777" w:rsidR="008245E3" w:rsidRDefault="008245E3">
      <w:pPr>
        <w:pStyle w:val="Firma"/>
        <w:rPr>
          <w:sz w:val="20"/>
          <w:szCs w:val="20"/>
        </w:rPr>
      </w:pPr>
    </w:p>
    <w:p w14:paraId="793858F1" w14:textId="77777777" w:rsidR="008245E3" w:rsidRDefault="008245E3">
      <w:pPr>
        <w:pStyle w:val="Firma"/>
        <w:rPr>
          <w:sz w:val="20"/>
          <w:szCs w:val="20"/>
        </w:rPr>
      </w:pPr>
    </w:p>
    <w:p w14:paraId="2330C382" w14:textId="77777777" w:rsidR="008245E3" w:rsidRDefault="008245E3">
      <w:pPr>
        <w:pStyle w:val="Firma"/>
        <w:rPr>
          <w:sz w:val="20"/>
          <w:szCs w:val="20"/>
        </w:rPr>
      </w:pPr>
    </w:p>
    <w:p w14:paraId="5B3478D4" w14:textId="77777777" w:rsidR="008245E3" w:rsidRDefault="008245E3">
      <w:pPr>
        <w:pStyle w:val="Firma"/>
        <w:rPr>
          <w:sz w:val="20"/>
          <w:szCs w:val="20"/>
        </w:rPr>
      </w:pPr>
    </w:p>
    <w:p w14:paraId="7C5ECD2E" w14:textId="77777777" w:rsidR="008245E3" w:rsidRDefault="008245E3">
      <w:pPr>
        <w:pStyle w:val="Firma"/>
        <w:rPr>
          <w:sz w:val="20"/>
          <w:szCs w:val="20"/>
        </w:rPr>
      </w:pPr>
    </w:p>
    <w:p w14:paraId="7DFAF54E" w14:textId="77777777" w:rsidR="008245E3" w:rsidRDefault="008245E3">
      <w:pPr>
        <w:pStyle w:val="Firma"/>
        <w:rPr>
          <w:sz w:val="20"/>
          <w:szCs w:val="20"/>
        </w:rPr>
      </w:pPr>
    </w:p>
    <w:p w14:paraId="25DBF574" w14:textId="1F11B09D" w:rsidR="008245E3" w:rsidRDefault="008245E3" w:rsidP="008245E3">
      <w:pPr>
        <w:pStyle w:val="Ttulo1"/>
      </w:pPr>
      <w:r w:rsidRPr="008245E3">
        <w:lastRenderedPageBreak/>
        <w:t>1. Filosofía del proyecto</w:t>
      </w:r>
    </w:p>
    <w:p w14:paraId="285DB1F8" w14:textId="77777777" w:rsidR="000247BC" w:rsidRPr="000247BC" w:rsidRDefault="000247BC" w:rsidP="000247BC">
      <w:pPr>
        <w:rPr>
          <w:lang w:val="es-ES" w:eastAsia="es-ES_tradnl"/>
        </w:rPr>
      </w:pPr>
      <w:r w:rsidRPr="000247BC">
        <w:rPr>
          <w:lang w:val="es-ES" w:eastAsia="es-ES_tradnl"/>
        </w:rPr>
        <w:t>No habla de diseño.</w:t>
      </w:r>
    </w:p>
    <w:p w14:paraId="2D813416" w14:textId="77777777" w:rsidR="000247BC" w:rsidRPr="000247BC" w:rsidRDefault="000247BC" w:rsidP="000247BC">
      <w:pPr>
        <w:rPr>
          <w:lang w:val="es-ES" w:eastAsia="es-ES_tradnl"/>
        </w:rPr>
      </w:pPr>
      <w:r w:rsidRPr="000247BC">
        <w:rPr>
          <w:lang w:val="es-ES" w:eastAsia="es-ES_tradnl"/>
        </w:rPr>
        <w:t>Habla del propósito.</w:t>
      </w:r>
    </w:p>
    <w:p w14:paraId="50B80449" w14:textId="77777777" w:rsidR="000247BC" w:rsidRPr="000247BC" w:rsidRDefault="000247BC" w:rsidP="000247BC">
      <w:pPr>
        <w:pStyle w:val="Prrafodelista"/>
        <w:numPr>
          <w:ilvl w:val="0"/>
          <w:numId w:val="2"/>
        </w:numPr>
        <w:rPr>
          <w:lang w:val="es-ES" w:eastAsia="es-ES_tradnl"/>
        </w:rPr>
      </w:pPr>
      <w:r w:rsidRPr="000247BC">
        <w:rPr>
          <w:lang w:val="es-ES" w:eastAsia="es-ES_tradnl"/>
        </w:rPr>
        <w:t>Qué es Puentes.</w:t>
      </w:r>
    </w:p>
    <w:p w14:paraId="3E894B9F" w14:textId="77777777" w:rsidR="000247BC" w:rsidRPr="000247BC" w:rsidRDefault="000247BC" w:rsidP="000247BC">
      <w:pPr>
        <w:pStyle w:val="Prrafodelista"/>
        <w:numPr>
          <w:ilvl w:val="0"/>
          <w:numId w:val="2"/>
        </w:numPr>
        <w:rPr>
          <w:lang w:val="es-ES" w:eastAsia="es-ES_tradnl"/>
        </w:rPr>
      </w:pPr>
      <w:r w:rsidRPr="000247BC">
        <w:rPr>
          <w:lang w:val="es-ES" w:eastAsia="es-ES_tradnl"/>
        </w:rPr>
        <w:t>Qué pretende.</w:t>
      </w:r>
    </w:p>
    <w:p w14:paraId="3426EA34" w14:textId="77777777" w:rsidR="000247BC" w:rsidRPr="000247BC" w:rsidRDefault="000247BC" w:rsidP="000247BC">
      <w:pPr>
        <w:pStyle w:val="Prrafodelista"/>
        <w:numPr>
          <w:ilvl w:val="0"/>
          <w:numId w:val="2"/>
        </w:numPr>
        <w:rPr>
          <w:lang w:val="es-ES" w:eastAsia="es-ES_tradnl"/>
        </w:rPr>
      </w:pPr>
      <w:r w:rsidRPr="000247BC">
        <w:rPr>
          <w:lang w:val="es-ES" w:eastAsia="es-ES_tradnl"/>
        </w:rPr>
        <w:t>Qué emociones debe transmitir.</w:t>
      </w:r>
    </w:p>
    <w:p w14:paraId="53F3A5C1" w14:textId="77777777" w:rsidR="000247BC" w:rsidRPr="000247BC" w:rsidRDefault="000247BC" w:rsidP="000247BC">
      <w:pPr>
        <w:pStyle w:val="Prrafodelista"/>
        <w:numPr>
          <w:ilvl w:val="0"/>
          <w:numId w:val="2"/>
        </w:numPr>
        <w:rPr>
          <w:lang w:val="es-ES" w:eastAsia="es-ES_tradnl"/>
        </w:rPr>
      </w:pPr>
      <w:r w:rsidRPr="000247BC">
        <w:rPr>
          <w:lang w:val="es-ES" w:eastAsia="es-ES_tradnl"/>
        </w:rPr>
        <w:t>Qué nunca debe transmitir.</w:t>
      </w:r>
    </w:p>
    <w:p w14:paraId="452AC749" w14:textId="77777777" w:rsidR="000247BC" w:rsidRPr="000247BC" w:rsidRDefault="000247BC" w:rsidP="000247BC">
      <w:pPr>
        <w:rPr>
          <w:lang w:val="es-ES" w:eastAsia="es-ES_tradnl"/>
        </w:rPr>
      </w:pPr>
      <w:r w:rsidRPr="000247BC">
        <w:rPr>
          <w:lang w:val="es-ES" w:eastAsia="es-ES_tradnl"/>
        </w:rPr>
        <w:t>Ejemplo</w:t>
      </w:r>
    </w:p>
    <w:p w14:paraId="152C241F" w14:textId="77777777" w:rsidR="000247BC" w:rsidRPr="000247BC" w:rsidRDefault="000247BC" w:rsidP="000247BC">
      <w:pPr>
        <w:pStyle w:val="Prrafodelista"/>
        <w:numPr>
          <w:ilvl w:val="0"/>
          <w:numId w:val="3"/>
        </w:numPr>
        <w:rPr>
          <w:lang w:val="es-ES" w:eastAsia="es-ES_tradnl"/>
        </w:rPr>
      </w:pPr>
      <w:r w:rsidRPr="000247BC">
        <w:rPr>
          <w:lang w:val="es-ES" w:eastAsia="es-ES_tradnl"/>
        </w:rPr>
        <w:t>Elegancia antes que espectacularidad.</w:t>
      </w:r>
    </w:p>
    <w:p w14:paraId="5972829E" w14:textId="77777777" w:rsidR="000247BC" w:rsidRPr="000247BC" w:rsidRDefault="000247BC" w:rsidP="000247BC">
      <w:pPr>
        <w:pStyle w:val="Prrafodelista"/>
        <w:numPr>
          <w:ilvl w:val="0"/>
          <w:numId w:val="3"/>
        </w:numPr>
        <w:rPr>
          <w:lang w:val="es-ES" w:eastAsia="es-ES_tradnl"/>
        </w:rPr>
      </w:pPr>
      <w:r w:rsidRPr="000247BC">
        <w:rPr>
          <w:lang w:val="es-ES" w:eastAsia="es-ES_tradnl"/>
        </w:rPr>
        <w:t>Cercanía antes que institucionalismo.</w:t>
      </w:r>
    </w:p>
    <w:p w14:paraId="1909BA92" w14:textId="77777777" w:rsidR="000247BC" w:rsidRPr="000247BC" w:rsidRDefault="000247BC" w:rsidP="000247BC">
      <w:pPr>
        <w:pStyle w:val="Prrafodelista"/>
        <w:numPr>
          <w:ilvl w:val="0"/>
          <w:numId w:val="3"/>
        </w:numPr>
        <w:rPr>
          <w:lang w:val="es-ES" w:eastAsia="es-ES_tradnl"/>
        </w:rPr>
      </w:pPr>
      <w:r w:rsidRPr="000247BC">
        <w:rPr>
          <w:lang w:val="es-ES" w:eastAsia="es-ES_tradnl"/>
        </w:rPr>
        <w:t>Prestigio antes que artificio.</w:t>
      </w:r>
    </w:p>
    <w:p w14:paraId="25473E58" w14:textId="77777777" w:rsidR="000247BC" w:rsidRPr="000247BC" w:rsidRDefault="000247BC" w:rsidP="000247BC">
      <w:pPr>
        <w:pStyle w:val="Prrafodelista"/>
        <w:numPr>
          <w:ilvl w:val="0"/>
          <w:numId w:val="3"/>
        </w:numPr>
        <w:rPr>
          <w:lang w:val="es-ES" w:eastAsia="es-ES_tradnl"/>
        </w:rPr>
      </w:pPr>
      <w:r w:rsidRPr="000247BC">
        <w:rPr>
          <w:lang w:val="es-ES" w:eastAsia="es-ES_tradnl"/>
        </w:rPr>
        <w:t>Inspirar participación antes que vender un evento.</w:t>
      </w:r>
    </w:p>
    <w:p w14:paraId="5308053D" w14:textId="3B9DCA8B" w:rsidR="008245E3" w:rsidRDefault="005047E4" w:rsidP="008245E3">
      <w:r>
        <w:rPr>
          <w:noProof/>
        </w:rPr>
        <w:pict w14:anchorId="5BBCB831">
          <v:rect id="_x0000_i1043" alt="" style="width:425.2pt;height:.05pt;mso-width-percent:0;mso-height-percent:0;mso-width-percent:0;mso-height-percent:0" o:hralign="center" o:hrstd="t" o:hr="t" fillcolor="#a0a0a0" stroked="f"/>
        </w:pict>
      </w:r>
    </w:p>
    <w:p w14:paraId="17208C73" w14:textId="2A4B4C7B" w:rsidR="000247BC" w:rsidRDefault="000247BC" w:rsidP="000247BC">
      <w:pPr>
        <w:pStyle w:val="Ttulo1"/>
      </w:pPr>
      <w:r>
        <w:t>2. Personalidad del proyecto</w:t>
      </w:r>
    </w:p>
    <w:p w14:paraId="15F3A93D" w14:textId="77777777" w:rsidR="000247BC" w:rsidRPr="000247BC" w:rsidRDefault="000247BC" w:rsidP="000247BC">
      <w:pPr>
        <w:spacing w:line="240" w:lineRule="auto"/>
        <w:rPr>
          <w:rFonts w:eastAsia="Times New Roman" w:cs="Times New Roman"/>
          <w:color w:val="auto"/>
          <w:lang w:val="es-ES" w:eastAsia="es-ES_tradnl"/>
        </w:rPr>
      </w:pPr>
      <w:r w:rsidRPr="000247BC">
        <w:rPr>
          <w:rFonts w:eastAsia="Times New Roman" w:cs="Times New Roman"/>
          <w:color w:val="auto"/>
          <w:lang w:val="es-ES" w:eastAsia="es-ES_tradnl"/>
        </w:rPr>
        <w:t>Cinco adjetivos.</w:t>
      </w:r>
    </w:p>
    <w:p w14:paraId="3FB04793" w14:textId="77777777" w:rsidR="000247BC" w:rsidRPr="000247BC" w:rsidRDefault="000247BC" w:rsidP="000247BC">
      <w:pPr>
        <w:spacing w:line="240" w:lineRule="auto"/>
        <w:rPr>
          <w:rFonts w:eastAsia="Times New Roman" w:cs="Times New Roman"/>
          <w:color w:val="auto"/>
          <w:lang w:val="es-ES" w:eastAsia="es-ES_tradnl"/>
        </w:rPr>
      </w:pPr>
      <w:r w:rsidRPr="000247BC">
        <w:rPr>
          <w:rFonts w:eastAsia="Times New Roman" w:cs="Times New Roman"/>
          <w:color w:val="auto"/>
          <w:lang w:val="es-ES" w:eastAsia="es-ES_tradnl"/>
        </w:rPr>
        <w:t>Por ejemplo</w:t>
      </w:r>
    </w:p>
    <w:p w14:paraId="68B6B801" w14:textId="77777777" w:rsidR="000247BC" w:rsidRPr="000247BC" w:rsidRDefault="000247BC" w:rsidP="000247BC">
      <w:pPr>
        <w:numPr>
          <w:ilvl w:val="0"/>
          <w:numId w:val="4"/>
        </w:numPr>
        <w:spacing w:line="240" w:lineRule="auto"/>
        <w:rPr>
          <w:rFonts w:eastAsia="Times New Roman" w:cs="Times New Roman"/>
          <w:color w:val="auto"/>
          <w:lang w:val="es-ES" w:eastAsia="es-ES_tradnl"/>
        </w:rPr>
      </w:pPr>
      <w:r w:rsidRPr="000247BC">
        <w:rPr>
          <w:rFonts w:eastAsia="Times New Roman" w:cs="Times New Roman"/>
          <w:color w:val="auto"/>
          <w:lang w:val="es-ES" w:eastAsia="es-ES_tradnl"/>
        </w:rPr>
        <w:t>Académica</w:t>
      </w:r>
    </w:p>
    <w:p w14:paraId="44BDE3E4" w14:textId="77777777" w:rsidR="000247BC" w:rsidRPr="000247BC" w:rsidRDefault="000247BC" w:rsidP="000247BC">
      <w:pPr>
        <w:numPr>
          <w:ilvl w:val="0"/>
          <w:numId w:val="4"/>
        </w:numPr>
        <w:spacing w:line="240" w:lineRule="auto"/>
        <w:rPr>
          <w:rFonts w:eastAsia="Times New Roman" w:cs="Times New Roman"/>
          <w:color w:val="auto"/>
          <w:lang w:val="es-ES" w:eastAsia="es-ES_tradnl"/>
        </w:rPr>
      </w:pPr>
      <w:r w:rsidRPr="000247BC">
        <w:rPr>
          <w:rFonts w:eastAsia="Times New Roman" w:cs="Times New Roman"/>
          <w:color w:val="auto"/>
          <w:lang w:val="es-ES" w:eastAsia="es-ES_tradnl"/>
        </w:rPr>
        <w:t>Elegante</w:t>
      </w:r>
    </w:p>
    <w:p w14:paraId="43DC8063" w14:textId="77777777" w:rsidR="000247BC" w:rsidRPr="000247BC" w:rsidRDefault="000247BC" w:rsidP="000247BC">
      <w:pPr>
        <w:numPr>
          <w:ilvl w:val="0"/>
          <w:numId w:val="4"/>
        </w:numPr>
        <w:spacing w:line="240" w:lineRule="auto"/>
        <w:rPr>
          <w:rFonts w:eastAsia="Times New Roman" w:cs="Times New Roman"/>
          <w:color w:val="auto"/>
          <w:lang w:val="es-ES" w:eastAsia="es-ES_tradnl"/>
        </w:rPr>
      </w:pPr>
      <w:r w:rsidRPr="000247BC">
        <w:rPr>
          <w:rFonts w:eastAsia="Times New Roman" w:cs="Times New Roman"/>
          <w:color w:val="auto"/>
          <w:lang w:val="es-ES" w:eastAsia="es-ES_tradnl"/>
        </w:rPr>
        <w:t>Humana</w:t>
      </w:r>
    </w:p>
    <w:p w14:paraId="7D3638A4" w14:textId="77777777" w:rsidR="000247BC" w:rsidRPr="000247BC" w:rsidRDefault="000247BC" w:rsidP="000247BC">
      <w:pPr>
        <w:numPr>
          <w:ilvl w:val="0"/>
          <w:numId w:val="4"/>
        </w:numPr>
        <w:spacing w:line="240" w:lineRule="auto"/>
        <w:rPr>
          <w:rFonts w:eastAsia="Times New Roman" w:cs="Times New Roman"/>
          <w:color w:val="auto"/>
          <w:lang w:val="es-ES" w:eastAsia="es-ES_tradnl"/>
        </w:rPr>
      </w:pPr>
      <w:r w:rsidRPr="000247BC">
        <w:rPr>
          <w:rFonts w:eastAsia="Times New Roman" w:cs="Times New Roman"/>
          <w:color w:val="auto"/>
          <w:lang w:val="es-ES" w:eastAsia="es-ES_tradnl"/>
        </w:rPr>
        <w:t>Cercana</w:t>
      </w:r>
    </w:p>
    <w:p w14:paraId="2427F440" w14:textId="77777777" w:rsidR="000247BC" w:rsidRPr="000247BC" w:rsidRDefault="000247BC" w:rsidP="000247BC">
      <w:pPr>
        <w:numPr>
          <w:ilvl w:val="0"/>
          <w:numId w:val="4"/>
        </w:numPr>
        <w:spacing w:line="240" w:lineRule="auto"/>
        <w:rPr>
          <w:rFonts w:eastAsia="Times New Roman" w:cs="Times New Roman"/>
          <w:color w:val="auto"/>
          <w:lang w:val="es-ES" w:eastAsia="es-ES_tradnl"/>
        </w:rPr>
      </w:pPr>
      <w:r w:rsidRPr="000247BC">
        <w:rPr>
          <w:rFonts w:eastAsia="Times New Roman" w:cs="Times New Roman"/>
          <w:color w:val="auto"/>
          <w:lang w:val="es-ES" w:eastAsia="es-ES_tradnl"/>
        </w:rPr>
        <w:t>Inspiradora</w:t>
      </w:r>
    </w:p>
    <w:p w14:paraId="2BD1FAB7" w14:textId="77777777" w:rsidR="000247BC" w:rsidRPr="000247BC" w:rsidRDefault="000247BC" w:rsidP="000247BC">
      <w:pPr>
        <w:spacing w:line="240" w:lineRule="auto"/>
        <w:rPr>
          <w:rFonts w:eastAsia="Times New Roman" w:cs="Times New Roman"/>
          <w:color w:val="auto"/>
          <w:lang w:val="es-ES" w:eastAsia="es-ES_tradnl"/>
        </w:rPr>
      </w:pPr>
      <w:r w:rsidRPr="000247BC">
        <w:rPr>
          <w:rFonts w:eastAsia="Times New Roman" w:cs="Times New Roman"/>
          <w:color w:val="auto"/>
          <w:lang w:val="es-ES" w:eastAsia="es-ES_tradnl"/>
        </w:rPr>
        <w:t>Y cinco que jamás deben aparecer.</w:t>
      </w:r>
    </w:p>
    <w:p w14:paraId="318C128D" w14:textId="77777777" w:rsidR="000247BC" w:rsidRPr="000247BC" w:rsidRDefault="000247BC" w:rsidP="000247BC">
      <w:pPr>
        <w:numPr>
          <w:ilvl w:val="0"/>
          <w:numId w:val="5"/>
        </w:numPr>
        <w:spacing w:line="240" w:lineRule="auto"/>
        <w:rPr>
          <w:rFonts w:eastAsia="Times New Roman" w:cs="Times New Roman"/>
          <w:color w:val="auto"/>
          <w:lang w:val="es-ES" w:eastAsia="es-ES_tradnl"/>
        </w:rPr>
      </w:pPr>
      <w:r w:rsidRPr="000247BC">
        <w:rPr>
          <w:rFonts w:eastAsia="Times New Roman" w:cs="Times New Roman"/>
          <w:color w:val="auto"/>
          <w:lang w:val="es-ES" w:eastAsia="es-ES_tradnl"/>
        </w:rPr>
        <w:t>Agresiva</w:t>
      </w:r>
    </w:p>
    <w:p w14:paraId="65B07D6B" w14:textId="77777777" w:rsidR="000247BC" w:rsidRPr="000247BC" w:rsidRDefault="000247BC" w:rsidP="000247BC">
      <w:pPr>
        <w:numPr>
          <w:ilvl w:val="0"/>
          <w:numId w:val="5"/>
        </w:numPr>
        <w:spacing w:line="240" w:lineRule="auto"/>
        <w:rPr>
          <w:rFonts w:eastAsia="Times New Roman" w:cs="Times New Roman"/>
          <w:color w:val="auto"/>
          <w:lang w:val="es-ES" w:eastAsia="es-ES_tradnl"/>
        </w:rPr>
      </w:pPr>
      <w:r w:rsidRPr="000247BC">
        <w:rPr>
          <w:rFonts w:eastAsia="Times New Roman" w:cs="Times New Roman"/>
          <w:color w:val="auto"/>
          <w:lang w:val="es-ES" w:eastAsia="es-ES_tradnl"/>
        </w:rPr>
        <w:t>Comercial</w:t>
      </w:r>
    </w:p>
    <w:p w14:paraId="3EC855AD" w14:textId="77777777" w:rsidR="000247BC" w:rsidRPr="000247BC" w:rsidRDefault="000247BC" w:rsidP="000247BC">
      <w:pPr>
        <w:numPr>
          <w:ilvl w:val="0"/>
          <w:numId w:val="5"/>
        </w:numPr>
        <w:spacing w:line="240" w:lineRule="auto"/>
        <w:rPr>
          <w:rFonts w:eastAsia="Times New Roman" w:cs="Times New Roman"/>
          <w:color w:val="auto"/>
          <w:lang w:val="es-ES" w:eastAsia="es-ES_tradnl"/>
        </w:rPr>
      </w:pPr>
      <w:r w:rsidRPr="000247BC">
        <w:rPr>
          <w:rFonts w:eastAsia="Times New Roman" w:cs="Times New Roman"/>
          <w:color w:val="auto"/>
          <w:lang w:val="es-ES" w:eastAsia="es-ES_tradnl"/>
        </w:rPr>
        <w:t>Infantil</w:t>
      </w:r>
    </w:p>
    <w:p w14:paraId="268BA597" w14:textId="77777777" w:rsidR="000247BC" w:rsidRPr="000247BC" w:rsidRDefault="000247BC" w:rsidP="000247BC">
      <w:pPr>
        <w:numPr>
          <w:ilvl w:val="0"/>
          <w:numId w:val="5"/>
        </w:numPr>
        <w:spacing w:line="240" w:lineRule="auto"/>
        <w:rPr>
          <w:rFonts w:eastAsia="Times New Roman" w:cs="Times New Roman"/>
          <w:color w:val="auto"/>
          <w:lang w:val="es-ES" w:eastAsia="es-ES_tradnl"/>
        </w:rPr>
      </w:pPr>
      <w:r w:rsidRPr="000247BC">
        <w:rPr>
          <w:rFonts w:eastAsia="Times New Roman" w:cs="Times New Roman"/>
          <w:color w:val="auto"/>
          <w:lang w:val="es-ES" w:eastAsia="es-ES_tradnl"/>
        </w:rPr>
        <w:t>Sobrecargada</w:t>
      </w:r>
    </w:p>
    <w:p w14:paraId="1B35C6AC" w14:textId="3051FFAA" w:rsidR="003653D9" w:rsidRDefault="000247BC" w:rsidP="003653D9">
      <w:pPr>
        <w:numPr>
          <w:ilvl w:val="0"/>
          <w:numId w:val="5"/>
        </w:numPr>
        <w:spacing w:line="240" w:lineRule="auto"/>
        <w:rPr>
          <w:rFonts w:eastAsia="Times New Roman" w:cs="Times New Roman"/>
          <w:color w:val="auto"/>
          <w:lang w:val="es-ES" w:eastAsia="es-ES_tradnl"/>
        </w:rPr>
      </w:pPr>
      <w:r w:rsidRPr="000247BC">
        <w:rPr>
          <w:rFonts w:eastAsia="Times New Roman" w:cs="Times New Roman"/>
          <w:color w:val="auto"/>
          <w:lang w:val="es-ES" w:eastAsia="es-ES_tradnl"/>
        </w:rPr>
        <w:t>Fría</w:t>
      </w:r>
    </w:p>
    <w:p w14:paraId="5FDE6198" w14:textId="7152E4B9" w:rsidR="003653D9" w:rsidRPr="003653D9" w:rsidRDefault="005047E4" w:rsidP="003653D9">
      <w:pPr>
        <w:spacing w:line="240" w:lineRule="auto"/>
        <w:rPr>
          <w:rFonts w:eastAsia="Times New Roman" w:cs="Times New Roman"/>
          <w:color w:val="auto"/>
          <w:lang w:val="es-ES" w:eastAsia="es-ES_tradnl"/>
        </w:rPr>
      </w:pPr>
      <w:r>
        <w:rPr>
          <w:noProof/>
        </w:rPr>
        <w:lastRenderedPageBreak/>
        <w:pict w14:anchorId="11F58C76">
          <v:rect id="_x0000_i1042" alt="" style="width:425.2pt;height:.05pt;mso-width-percent:0;mso-height-percent:0;mso-width-percent:0;mso-height-percent:0" o:hralign="center" o:hrstd="t" o:hr="t" fillcolor="#a0a0a0" stroked="f"/>
        </w:pict>
      </w:r>
    </w:p>
    <w:p w14:paraId="43CFE678" w14:textId="28BECBFD" w:rsidR="000247BC" w:rsidRDefault="000247BC" w:rsidP="000247BC">
      <w:pPr>
        <w:pStyle w:val="Ttulo1"/>
      </w:pPr>
      <w:r>
        <w:t>3. Identidad visual</w:t>
      </w:r>
    </w:p>
    <w:p w14:paraId="6CF2B6AC" w14:textId="77777777" w:rsidR="000247BC" w:rsidRPr="000247BC" w:rsidRDefault="000247BC" w:rsidP="000247BC">
      <w:pPr>
        <w:pStyle w:val="p1"/>
        <w:spacing w:line="360" w:lineRule="auto"/>
        <w:contextualSpacing/>
        <w:rPr>
          <w:rFonts w:ascii="Lora" w:hAnsi="Lora"/>
        </w:rPr>
      </w:pPr>
      <w:r w:rsidRPr="000247BC">
        <w:rPr>
          <w:rFonts w:ascii="Lora" w:hAnsi="Lora"/>
        </w:rPr>
        <w:t xml:space="preserve">No decir “usar un color ocre”, sino: </w:t>
      </w:r>
    </w:p>
    <w:p w14:paraId="17450A65" w14:textId="77777777" w:rsidR="000247BC" w:rsidRPr="000247BC" w:rsidRDefault="000247BC" w:rsidP="000247BC">
      <w:pPr>
        <w:pStyle w:val="p1"/>
        <w:spacing w:line="360" w:lineRule="auto"/>
        <w:contextualSpacing/>
        <w:rPr>
          <w:rFonts w:ascii="Lora" w:hAnsi="Lora"/>
          <w:b/>
          <w:bCs/>
        </w:rPr>
      </w:pPr>
      <w:r w:rsidRPr="000247BC">
        <w:rPr>
          <w:rFonts w:ascii="Lora" w:hAnsi="Lora"/>
          <w:b/>
          <w:bCs/>
        </w:rPr>
        <w:t>Color principal</w:t>
      </w:r>
    </w:p>
    <w:p w14:paraId="4A8D8FA7" w14:textId="33CCDFCC" w:rsidR="000247BC" w:rsidRPr="000247BC" w:rsidRDefault="000247BC" w:rsidP="000247BC">
      <w:pPr>
        <w:pStyle w:val="p1"/>
        <w:spacing w:line="360" w:lineRule="auto"/>
        <w:contextualSpacing/>
        <w:rPr>
          <w:rFonts w:ascii="Lora" w:hAnsi="Lora"/>
        </w:rPr>
      </w:pPr>
      <w:r w:rsidRPr="000247BC">
        <w:rPr>
          <w:rFonts w:ascii="Lora" w:hAnsi="Lora"/>
        </w:rPr>
        <w:t xml:space="preserve">CSS </w:t>
      </w:r>
      <w:r w:rsidRPr="000247BC">
        <w:rPr>
          <w:rFonts w:ascii="Lora" w:hAnsi="Lora"/>
        </w:rPr>
        <w:t>#2E2146</w:t>
      </w:r>
      <w:r w:rsidRPr="000247BC">
        <w:rPr>
          <w:rFonts w:ascii="Lora" w:hAnsi="Lora"/>
        </w:rPr>
        <w:t xml:space="preserve">, </w:t>
      </w:r>
    </w:p>
    <w:p w14:paraId="2FF18A7F" w14:textId="55B25EB0" w:rsidR="000247BC" w:rsidRPr="000247BC" w:rsidRDefault="000247BC" w:rsidP="000247BC">
      <w:pPr>
        <w:pStyle w:val="p1"/>
        <w:spacing w:line="360" w:lineRule="auto"/>
        <w:contextualSpacing/>
        <w:rPr>
          <w:rFonts w:ascii="Lora" w:hAnsi="Lora"/>
        </w:rPr>
      </w:pPr>
      <w:r w:rsidRPr="000247BC">
        <w:rPr>
          <w:rFonts w:ascii="Lora" w:hAnsi="Lora"/>
        </w:rPr>
        <w:t xml:space="preserve">Nombre: Ciruela profundo. </w:t>
      </w:r>
    </w:p>
    <w:p w14:paraId="3D18D58E" w14:textId="77777777" w:rsidR="000247BC" w:rsidRDefault="000247BC" w:rsidP="000247BC">
      <w:pPr>
        <w:pStyle w:val="p1"/>
        <w:spacing w:line="360" w:lineRule="auto"/>
        <w:contextualSpacing/>
        <w:rPr>
          <w:rFonts w:ascii="Lora" w:hAnsi="Lora"/>
        </w:rPr>
      </w:pPr>
      <w:r w:rsidRPr="000247BC">
        <w:rPr>
          <w:rFonts w:ascii="Lora" w:hAnsi="Lora"/>
        </w:rPr>
        <w:t>Uso: Encabezados, menú, botones principales.</w:t>
      </w:r>
    </w:p>
    <w:p w14:paraId="408DFCBE" w14:textId="77777777" w:rsidR="000247BC" w:rsidRDefault="000247BC" w:rsidP="000247BC">
      <w:pPr>
        <w:pStyle w:val="p1"/>
        <w:spacing w:line="360" w:lineRule="auto"/>
        <w:contextualSpacing/>
        <w:rPr>
          <w:rFonts w:ascii="Lora" w:hAnsi="Lora"/>
        </w:rPr>
      </w:pPr>
    </w:p>
    <w:p w14:paraId="458C13DC" w14:textId="7CC5850B" w:rsidR="000247BC" w:rsidRPr="000247BC" w:rsidRDefault="000247BC" w:rsidP="000247BC">
      <w:pPr>
        <w:pStyle w:val="p1"/>
        <w:spacing w:line="360" w:lineRule="auto"/>
        <w:contextualSpacing/>
        <w:rPr>
          <w:rFonts w:ascii="Lora" w:hAnsi="Lora"/>
        </w:rPr>
      </w:pPr>
      <w:r w:rsidRPr="000247BC">
        <w:rPr>
          <w:rFonts w:ascii="Lora" w:hAnsi="Lora"/>
          <w:b/>
          <w:bCs/>
        </w:rPr>
        <w:t>Color secundario</w:t>
      </w:r>
    </w:p>
    <w:p w14:paraId="26B65F9B" w14:textId="64EFC3FA" w:rsidR="000247BC" w:rsidRPr="000247BC" w:rsidRDefault="000247BC" w:rsidP="000247BC">
      <w:pPr>
        <w:pStyle w:val="p1"/>
        <w:spacing w:line="360" w:lineRule="auto"/>
        <w:contextualSpacing/>
        <w:rPr>
          <w:rFonts w:ascii="Lora" w:hAnsi="Lora"/>
        </w:rPr>
      </w:pPr>
      <w:r w:rsidRPr="000247BC">
        <w:rPr>
          <w:rFonts w:ascii="Lora" w:hAnsi="Lora"/>
        </w:rPr>
        <w:t>CSS #C9853E</w:t>
      </w:r>
    </w:p>
    <w:p w14:paraId="361F5D93" w14:textId="24688234" w:rsidR="000247BC" w:rsidRPr="000247BC" w:rsidRDefault="000247BC" w:rsidP="000247BC">
      <w:pPr>
        <w:pStyle w:val="p1"/>
        <w:spacing w:line="360" w:lineRule="auto"/>
        <w:contextualSpacing/>
        <w:rPr>
          <w:rFonts w:ascii="Lora" w:hAnsi="Lora"/>
        </w:rPr>
      </w:pPr>
      <w:r w:rsidRPr="000247BC">
        <w:rPr>
          <w:rFonts w:ascii="Lora" w:hAnsi="Lora"/>
        </w:rPr>
        <w:t>Nombre: Ocre Puentes</w:t>
      </w:r>
    </w:p>
    <w:p w14:paraId="0771807F" w14:textId="77777777" w:rsidR="000247BC" w:rsidRDefault="000247BC" w:rsidP="000247BC">
      <w:pPr>
        <w:pStyle w:val="p1"/>
        <w:spacing w:line="360" w:lineRule="auto"/>
        <w:contextualSpacing/>
        <w:rPr>
          <w:rFonts w:ascii="Lora" w:hAnsi="Lora"/>
        </w:rPr>
      </w:pPr>
      <w:r w:rsidRPr="000247BC">
        <w:rPr>
          <w:rFonts w:ascii="Lora" w:hAnsi="Lora"/>
        </w:rPr>
        <w:t>Uso: Detalles, líneas, iconos, destacados</w:t>
      </w:r>
    </w:p>
    <w:p w14:paraId="4E2D71AA" w14:textId="77777777" w:rsidR="000247BC" w:rsidRDefault="000247BC" w:rsidP="000247BC">
      <w:pPr>
        <w:pStyle w:val="p1"/>
        <w:spacing w:line="360" w:lineRule="auto"/>
        <w:contextualSpacing/>
        <w:rPr>
          <w:rFonts w:ascii="Lora" w:hAnsi="Lora"/>
        </w:rPr>
      </w:pPr>
    </w:p>
    <w:p w14:paraId="73A465A5" w14:textId="77777777" w:rsidR="000247BC" w:rsidRPr="000247BC" w:rsidRDefault="000247BC" w:rsidP="000247BC">
      <w:pPr>
        <w:pStyle w:val="p1"/>
        <w:spacing w:line="360" w:lineRule="auto"/>
        <w:contextualSpacing/>
        <w:rPr>
          <w:rFonts w:ascii="Lora" w:hAnsi="Lora"/>
          <w:b/>
          <w:bCs/>
        </w:rPr>
      </w:pPr>
      <w:r w:rsidRPr="000247BC">
        <w:rPr>
          <w:rFonts w:ascii="Lora" w:hAnsi="Lora"/>
          <w:b/>
          <w:bCs/>
        </w:rPr>
        <w:t>Fondo</w:t>
      </w:r>
    </w:p>
    <w:p w14:paraId="7DEC6A27" w14:textId="77777777" w:rsidR="000247BC" w:rsidRPr="000247BC" w:rsidRDefault="000247BC" w:rsidP="000247BC">
      <w:pPr>
        <w:pStyle w:val="p1"/>
        <w:spacing w:line="360" w:lineRule="auto"/>
        <w:contextualSpacing/>
        <w:rPr>
          <w:rFonts w:ascii="Lora" w:hAnsi="Lora"/>
        </w:rPr>
      </w:pPr>
      <w:r w:rsidRPr="000247BC">
        <w:rPr>
          <w:rFonts w:ascii="Lora" w:hAnsi="Lora"/>
        </w:rPr>
        <w:t>CSS #F7F2E8</w:t>
      </w:r>
    </w:p>
    <w:p w14:paraId="415A3DBC" w14:textId="54BA46F8" w:rsidR="000247BC" w:rsidRDefault="000247BC" w:rsidP="000247BC">
      <w:pPr>
        <w:pStyle w:val="p1"/>
        <w:spacing w:line="360" w:lineRule="auto"/>
        <w:contextualSpacing/>
        <w:rPr>
          <w:rFonts w:ascii="Lora" w:hAnsi="Lora"/>
        </w:rPr>
      </w:pPr>
      <w:r w:rsidRPr="000247BC">
        <w:rPr>
          <w:rFonts w:ascii="Lora" w:hAnsi="Lora"/>
        </w:rPr>
        <w:t>Nombre</w:t>
      </w:r>
      <w:r>
        <w:rPr>
          <w:rFonts w:ascii="Lora" w:hAnsi="Lora"/>
        </w:rPr>
        <w:t>:</w:t>
      </w:r>
      <w:r w:rsidR="00D62643">
        <w:rPr>
          <w:rFonts w:ascii="Lora" w:hAnsi="Lora"/>
        </w:rPr>
        <w:t xml:space="preserve"> Marfil</w:t>
      </w:r>
    </w:p>
    <w:p w14:paraId="2EFECC86" w14:textId="00194AD8" w:rsidR="00D62643" w:rsidRDefault="00D62643" w:rsidP="000247BC">
      <w:pPr>
        <w:pStyle w:val="p1"/>
        <w:spacing w:line="360" w:lineRule="auto"/>
        <w:contextualSpacing/>
        <w:rPr>
          <w:rFonts w:ascii="Lora" w:hAnsi="Lora"/>
        </w:rPr>
      </w:pPr>
      <w:r>
        <w:rPr>
          <w:rFonts w:ascii="Lora" w:hAnsi="Lora"/>
        </w:rPr>
        <w:t>Uso: fondo general</w:t>
      </w:r>
    </w:p>
    <w:p w14:paraId="390CD03F" w14:textId="77777777" w:rsidR="003653D9" w:rsidRDefault="003653D9" w:rsidP="000247BC">
      <w:pPr>
        <w:pStyle w:val="p1"/>
        <w:spacing w:line="360" w:lineRule="auto"/>
        <w:contextualSpacing/>
        <w:rPr>
          <w:rFonts w:ascii="Lora" w:hAnsi="Lora"/>
        </w:rPr>
      </w:pPr>
    </w:p>
    <w:p w14:paraId="21345559" w14:textId="4119109A" w:rsidR="00D62643" w:rsidRDefault="005047E4" w:rsidP="000247BC">
      <w:pPr>
        <w:pStyle w:val="p1"/>
        <w:spacing w:line="360" w:lineRule="auto"/>
        <w:contextualSpacing/>
        <w:rPr>
          <w:rFonts w:ascii="Lora" w:hAnsi="Lora"/>
        </w:rPr>
      </w:pPr>
      <w:r>
        <w:rPr>
          <w:noProof/>
        </w:rPr>
        <w:pict w14:anchorId="6A04E16A">
          <v:rect id="_x0000_i1041" alt="" style="width:425.2pt;height:.05pt;mso-width-percent:0;mso-height-percent:0;mso-width-percent:0;mso-height-percent:0" o:hralign="center" o:hrstd="t" o:hr="t" fillcolor="#a0a0a0" stroked="f"/>
        </w:pict>
      </w:r>
    </w:p>
    <w:p w14:paraId="72B1C324" w14:textId="45C5B754" w:rsidR="00D62643" w:rsidRPr="000247BC" w:rsidRDefault="00D62643" w:rsidP="00D62643">
      <w:pPr>
        <w:pStyle w:val="Ttulo1"/>
      </w:pPr>
      <w:r>
        <w:t>4. tipografía</w:t>
      </w:r>
    </w:p>
    <w:p w14:paraId="7A2BC2C5" w14:textId="77777777" w:rsidR="00D62643" w:rsidRPr="00D62643" w:rsidRDefault="00D62643" w:rsidP="00D62643">
      <w:pPr>
        <w:pStyle w:val="p1"/>
        <w:spacing w:line="360" w:lineRule="auto"/>
        <w:contextualSpacing/>
        <w:rPr>
          <w:rFonts w:ascii="Lora" w:hAnsi="Lora"/>
        </w:rPr>
      </w:pPr>
      <w:r w:rsidRPr="00D62643">
        <w:rPr>
          <w:rFonts w:ascii="Lora" w:hAnsi="Lora"/>
        </w:rPr>
        <w:t>No</w:t>
      </w:r>
    </w:p>
    <w:p w14:paraId="7BDC0490" w14:textId="77777777" w:rsidR="00D62643" w:rsidRPr="00D62643" w:rsidRDefault="00D62643" w:rsidP="00D62643">
      <w:pPr>
        <w:pStyle w:val="p1"/>
        <w:spacing w:line="360" w:lineRule="auto"/>
        <w:contextualSpacing/>
        <w:rPr>
          <w:rFonts w:ascii="Lora" w:hAnsi="Lora"/>
        </w:rPr>
      </w:pPr>
      <w:r w:rsidRPr="00D62643">
        <w:rPr>
          <w:rFonts w:ascii="Lora" w:hAnsi="Lora"/>
        </w:rPr>
        <w:t>“una serif”</w:t>
      </w:r>
    </w:p>
    <w:p w14:paraId="42A7F209" w14:textId="77777777" w:rsidR="00D62643" w:rsidRPr="00D62643" w:rsidRDefault="00D62643" w:rsidP="00D62643">
      <w:pPr>
        <w:pStyle w:val="p1"/>
        <w:spacing w:line="360" w:lineRule="auto"/>
        <w:contextualSpacing/>
        <w:rPr>
          <w:rFonts w:ascii="Lora" w:hAnsi="Lora"/>
        </w:rPr>
      </w:pPr>
      <w:r w:rsidRPr="00D62643">
        <w:rPr>
          <w:rFonts w:ascii="Lora" w:hAnsi="Lora"/>
        </w:rPr>
        <w:t>Sino</w:t>
      </w:r>
    </w:p>
    <w:p w14:paraId="3FFD287F" w14:textId="77777777" w:rsidR="00D62643" w:rsidRPr="00D62643" w:rsidRDefault="00D62643" w:rsidP="003653D9">
      <w:pPr>
        <w:pStyle w:val="Ttulo2"/>
      </w:pPr>
      <w:r w:rsidRPr="003653D9">
        <w:rPr>
          <w:rStyle w:val="s1"/>
        </w:rPr>
        <w:t>Encabezados</w:t>
      </w:r>
    </w:p>
    <w:p w14:paraId="6E07792F" w14:textId="77777777" w:rsidR="00D62643" w:rsidRPr="00D62643" w:rsidRDefault="00D62643" w:rsidP="00D62643">
      <w:pPr>
        <w:pStyle w:val="p1"/>
        <w:spacing w:line="360" w:lineRule="auto"/>
        <w:contextualSpacing/>
        <w:rPr>
          <w:rFonts w:ascii="Lora" w:hAnsi="Lora"/>
        </w:rPr>
      </w:pPr>
      <w:r w:rsidRPr="00D62643">
        <w:rPr>
          <w:rFonts w:ascii="Lora" w:hAnsi="Lora"/>
        </w:rPr>
        <w:t>Playfair Display</w:t>
      </w:r>
    </w:p>
    <w:p w14:paraId="18404C0C" w14:textId="6139BE1F" w:rsidR="00D62643" w:rsidRPr="00D62643" w:rsidRDefault="00D62643" w:rsidP="00D62643">
      <w:pPr>
        <w:pStyle w:val="p1"/>
        <w:spacing w:line="360" w:lineRule="auto"/>
        <w:contextualSpacing/>
        <w:rPr>
          <w:rFonts w:ascii="Lora" w:hAnsi="Lora"/>
        </w:rPr>
      </w:pPr>
      <w:r w:rsidRPr="00D62643">
        <w:rPr>
          <w:rFonts w:ascii="Lora" w:hAnsi="Lora"/>
        </w:rPr>
        <w:t>Peso</w:t>
      </w:r>
      <w:r>
        <w:rPr>
          <w:rFonts w:ascii="Lora" w:hAnsi="Lora"/>
        </w:rPr>
        <w:t xml:space="preserve">: </w:t>
      </w:r>
      <w:r w:rsidRPr="00D62643">
        <w:rPr>
          <w:rFonts w:ascii="Lora" w:hAnsi="Lora"/>
        </w:rPr>
        <w:t>700</w:t>
      </w:r>
    </w:p>
    <w:p w14:paraId="57A19841" w14:textId="404534A6" w:rsidR="00D62643" w:rsidRDefault="00D62643" w:rsidP="00D62643">
      <w:pPr>
        <w:pStyle w:val="p1"/>
        <w:spacing w:line="360" w:lineRule="auto"/>
        <w:contextualSpacing/>
        <w:rPr>
          <w:rFonts w:ascii="Lora" w:hAnsi="Lora"/>
        </w:rPr>
      </w:pPr>
      <w:r w:rsidRPr="00D62643">
        <w:rPr>
          <w:rFonts w:ascii="Lora" w:hAnsi="Lora"/>
        </w:rPr>
        <w:t>Uso</w:t>
      </w:r>
      <w:r>
        <w:rPr>
          <w:rFonts w:ascii="Lora" w:hAnsi="Lora"/>
        </w:rPr>
        <w:t xml:space="preserve">: </w:t>
      </w:r>
      <w:r w:rsidRPr="00D62643">
        <w:rPr>
          <w:rFonts w:ascii="Lora" w:hAnsi="Lora"/>
        </w:rPr>
        <w:t>H1</w:t>
      </w:r>
      <w:r>
        <w:rPr>
          <w:rFonts w:ascii="Lora" w:hAnsi="Lora"/>
        </w:rPr>
        <w:t xml:space="preserve">; </w:t>
      </w:r>
      <w:r w:rsidRPr="00D62643">
        <w:rPr>
          <w:rFonts w:ascii="Lora" w:hAnsi="Lora"/>
        </w:rPr>
        <w:t>H2</w:t>
      </w:r>
      <w:r>
        <w:rPr>
          <w:rFonts w:ascii="Lora" w:hAnsi="Lora"/>
        </w:rPr>
        <w:t xml:space="preserve">; </w:t>
      </w:r>
      <w:r w:rsidRPr="00D62643">
        <w:rPr>
          <w:rFonts w:ascii="Lora" w:hAnsi="Lora"/>
        </w:rPr>
        <w:t>Hero</w:t>
      </w:r>
    </w:p>
    <w:p w14:paraId="1F7A9595" w14:textId="77777777" w:rsidR="00D62643" w:rsidRPr="00D62643" w:rsidRDefault="00D62643" w:rsidP="00D62643">
      <w:pPr>
        <w:pStyle w:val="p1"/>
        <w:spacing w:line="360" w:lineRule="auto"/>
        <w:contextualSpacing/>
        <w:rPr>
          <w:rFonts w:ascii="Lora" w:hAnsi="Lora"/>
        </w:rPr>
      </w:pPr>
    </w:p>
    <w:p w14:paraId="11341A63" w14:textId="77777777" w:rsidR="00D62643" w:rsidRDefault="00D62643" w:rsidP="003653D9">
      <w:pPr>
        <w:pStyle w:val="Ttulo2"/>
        <w:rPr>
          <w:rFonts w:ascii="Times New Roman" w:hAnsi="Times New Roman"/>
          <w:color w:val="auto"/>
          <w:lang w:val="es-ES"/>
        </w:rPr>
      </w:pPr>
      <w:r w:rsidRPr="003653D9">
        <w:rPr>
          <w:rStyle w:val="s1"/>
        </w:rPr>
        <w:lastRenderedPageBreak/>
        <w:t>Texto</w:t>
      </w:r>
    </w:p>
    <w:p w14:paraId="16DE6625" w14:textId="77777777" w:rsidR="00D62643" w:rsidRDefault="00D62643" w:rsidP="00D62643">
      <w:pPr>
        <w:pStyle w:val="p2"/>
        <w:spacing w:line="360" w:lineRule="auto"/>
        <w:contextualSpacing/>
        <w:rPr>
          <w:rFonts w:ascii="Lora" w:hAnsi="Lora"/>
        </w:rPr>
      </w:pPr>
      <w:r w:rsidRPr="00D62643">
        <w:rPr>
          <w:rFonts w:ascii="Lora" w:hAnsi="Lora"/>
        </w:rPr>
        <w:t>Lora</w:t>
      </w:r>
    </w:p>
    <w:p w14:paraId="09C4E33B" w14:textId="3E3BCAC3" w:rsidR="00D62643" w:rsidRPr="00D62643" w:rsidRDefault="00D62643" w:rsidP="00D62643">
      <w:pPr>
        <w:pStyle w:val="p2"/>
        <w:spacing w:line="360" w:lineRule="auto"/>
        <w:contextualSpacing/>
        <w:rPr>
          <w:rFonts w:ascii="Lora" w:hAnsi="Lora"/>
        </w:rPr>
      </w:pPr>
      <w:r w:rsidRPr="00D62643">
        <w:rPr>
          <w:rFonts w:ascii="Lora" w:hAnsi="Lora"/>
        </w:rPr>
        <w:t>Peso</w:t>
      </w:r>
      <w:r w:rsidRPr="00D62643">
        <w:rPr>
          <w:rFonts w:ascii="Lora" w:hAnsi="Lora"/>
        </w:rPr>
        <w:t xml:space="preserve">: </w:t>
      </w:r>
      <w:r w:rsidRPr="00D62643">
        <w:rPr>
          <w:rFonts w:ascii="Lora" w:hAnsi="Lora"/>
        </w:rPr>
        <w:t>400</w:t>
      </w:r>
    </w:p>
    <w:p w14:paraId="0AA042D1" w14:textId="0C88466A" w:rsidR="00D62643" w:rsidRDefault="00D62643" w:rsidP="00D62643">
      <w:pPr>
        <w:pStyle w:val="p2"/>
        <w:spacing w:line="360" w:lineRule="auto"/>
        <w:contextualSpacing/>
        <w:rPr>
          <w:rFonts w:ascii="Lora" w:hAnsi="Lora"/>
        </w:rPr>
      </w:pPr>
      <w:r w:rsidRPr="00D62643">
        <w:rPr>
          <w:rFonts w:ascii="Lora" w:hAnsi="Lora"/>
        </w:rPr>
        <w:t>Uso</w:t>
      </w:r>
      <w:r w:rsidRPr="00D62643">
        <w:rPr>
          <w:rFonts w:ascii="Lora" w:hAnsi="Lora"/>
        </w:rPr>
        <w:t>: p</w:t>
      </w:r>
      <w:r w:rsidRPr="00D62643">
        <w:rPr>
          <w:rFonts w:ascii="Lora" w:hAnsi="Lora"/>
        </w:rPr>
        <w:t>árrafos</w:t>
      </w:r>
    </w:p>
    <w:p w14:paraId="3C24C263" w14:textId="77777777" w:rsidR="00D62643" w:rsidRDefault="00D62643" w:rsidP="00D62643">
      <w:pPr>
        <w:pStyle w:val="p2"/>
        <w:spacing w:line="360" w:lineRule="auto"/>
        <w:contextualSpacing/>
        <w:rPr>
          <w:rFonts w:ascii="Lora" w:hAnsi="Lora"/>
        </w:rPr>
      </w:pPr>
    </w:p>
    <w:p w14:paraId="533DC30B" w14:textId="77777777" w:rsidR="00D62643" w:rsidRDefault="00D62643" w:rsidP="003653D9">
      <w:pPr>
        <w:pStyle w:val="Ttulo2"/>
        <w:rPr>
          <w:rFonts w:ascii="Times New Roman" w:hAnsi="Times New Roman"/>
          <w:color w:val="auto"/>
          <w:lang w:val="es-ES"/>
        </w:rPr>
      </w:pPr>
      <w:r w:rsidRPr="003653D9">
        <w:rPr>
          <w:rStyle w:val="s1"/>
        </w:rPr>
        <w:t>Navegación</w:t>
      </w:r>
    </w:p>
    <w:p w14:paraId="766447FB" w14:textId="3757AD41" w:rsidR="00D62643" w:rsidRDefault="00D62643" w:rsidP="00D62643">
      <w:pPr>
        <w:pStyle w:val="p2"/>
        <w:spacing w:line="360" w:lineRule="auto"/>
        <w:contextualSpacing/>
        <w:rPr>
          <w:rFonts w:ascii="Lora" w:hAnsi="Lora"/>
        </w:rPr>
      </w:pPr>
      <w:r w:rsidRPr="00D62643">
        <w:rPr>
          <w:rFonts w:ascii="Lora" w:hAnsi="Lora"/>
        </w:rPr>
        <w:t>Lora SemiBold</w:t>
      </w:r>
      <w:r>
        <w:rPr>
          <w:rFonts w:ascii="Lora" w:hAnsi="Lora"/>
        </w:rPr>
        <w:t xml:space="preserve">: </w:t>
      </w:r>
      <w:r w:rsidRPr="00D62643">
        <w:rPr>
          <w:rFonts w:ascii="Lora" w:hAnsi="Lora"/>
        </w:rPr>
        <w:t>600</w:t>
      </w:r>
    </w:p>
    <w:p w14:paraId="0C3EDB7C" w14:textId="77777777" w:rsidR="00D62643" w:rsidRPr="00D62643" w:rsidRDefault="00D62643" w:rsidP="00D62643">
      <w:pPr>
        <w:pStyle w:val="p2"/>
        <w:spacing w:line="360" w:lineRule="auto"/>
        <w:contextualSpacing/>
        <w:rPr>
          <w:rFonts w:ascii="Lora" w:hAnsi="Lora"/>
        </w:rPr>
      </w:pPr>
    </w:p>
    <w:p w14:paraId="002A50DD" w14:textId="77777777" w:rsidR="00D62643" w:rsidRDefault="00D62643" w:rsidP="003653D9">
      <w:pPr>
        <w:pStyle w:val="Ttulo2"/>
      </w:pPr>
      <w:r w:rsidRPr="003653D9">
        <w:rPr>
          <w:rStyle w:val="s1"/>
        </w:rPr>
        <w:t>Botones</w:t>
      </w:r>
    </w:p>
    <w:p w14:paraId="726CD851" w14:textId="77777777" w:rsidR="00D62643" w:rsidRPr="00D62643" w:rsidRDefault="00D62643" w:rsidP="00D62643">
      <w:pPr>
        <w:pStyle w:val="p3"/>
        <w:rPr>
          <w:rFonts w:ascii="Lora" w:hAnsi="Lora"/>
        </w:rPr>
      </w:pPr>
      <w:r w:rsidRPr="00D62643">
        <w:rPr>
          <w:rFonts w:ascii="Lora" w:hAnsi="Lora"/>
        </w:rPr>
        <w:t>Lora 600</w:t>
      </w:r>
    </w:p>
    <w:p w14:paraId="08D3B625" w14:textId="77777777" w:rsidR="00D62643" w:rsidRDefault="00D62643" w:rsidP="00D62643">
      <w:pPr>
        <w:pStyle w:val="p3"/>
        <w:rPr>
          <w:rFonts w:ascii="Lora" w:hAnsi="Lora"/>
        </w:rPr>
      </w:pPr>
      <w:r w:rsidRPr="00D62643">
        <w:rPr>
          <w:rFonts w:ascii="Lora" w:hAnsi="Lora"/>
        </w:rPr>
        <w:t>Todo.</w:t>
      </w:r>
    </w:p>
    <w:p w14:paraId="06905222" w14:textId="702B7DE6" w:rsidR="00D62643" w:rsidRDefault="005047E4" w:rsidP="00D62643">
      <w:pPr>
        <w:pStyle w:val="p3"/>
        <w:rPr>
          <w:rFonts w:ascii="Lora" w:hAnsi="Lora"/>
        </w:rPr>
      </w:pPr>
      <w:r>
        <w:rPr>
          <w:noProof/>
        </w:rPr>
        <w:pict w14:anchorId="2932EEA5">
          <v:rect id="_x0000_i1040" alt="" style="width:425.2pt;height:.05pt;mso-width-percent:0;mso-height-percent:0;mso-width-percent:0;mso-height-percent:0" o:hralign="center" o:hrstd="t" o:hr="t" fillcolor="#a0a0a0" stroked="f"/>
        </w:pict>
      </w:r>
    </w:p>
    <w:p w14:paraId="0D72F3DD" w14:textId="77777777" w:rsidR="00D62643" w:rsidRDefault="00D62643" w:rsidP="003653D9">
      <w:pPr>
        <w:pStyle w:val="Ttulo1"/>
        <w:rPr>
          <w:rFonts w:ascii="Times New Roman" w:hAnsi="Times New Roman"/>
          <w:color w:val="auto"/>
          <w:lang w:val="es-ES"/>
        </w:rPr>
      </w:pPr>
      <w:r>
        <w:rPr>
          <w:rStyle w:val="s1"/>
        </w:rPr>
        <w:t xml:space="preserve">5. </w:t>
      </w:r>
      <w:r w:rsidRPr="003653D9">
        <w:rPr>
          <w:rStyle w:val="s1"/>
        </w:rPr>
        <w:t>Espaciado</w:t>
      </w:r>
    </w:p>
    <w:p w14:paraId="0E022324" w14:textId="77777777" w:rsidR="00D62643" w:rsidRDefault="00D62643" w:rsidP="00D62643">
      <w:pPr>
        <w:pStyle w:val="p2"/>
      </w:pPr>
      <w:r>
        <w:t>Muy importante.</w:t>
      </w:r>
    </w:p>
    <w:p w14:paraId="030AE09B" w14:textId="77777777" w:rsidR="00D62643" w:rsidRDefault="00D62643" w:rsidP="00D62643">
      <w:pPr>
        <w:pStyle w:val="p2"/>
      </w:pPr>
      <w:r>
        <w:t>No</w:t>
      </w:r>
    </w:p>
    <w:p w14:paraId="53573ED6" w14:textId="77777777" w:rsidR="00D62643" w:rsidRDefault="00D62643" w:rsidP="00D62643">
      <w:pPr>
        <w:pStyle w:val="p2"/>
      </w:pPr>
      <w:r>
        <w:t>“dejar aire”</w:t>
      </w:r>
    </w:p>
    <w:p w14:paraId="5512737E" w14:textId="77777777" w:rsidR="00D62643" w:rsidRDefault="00D62643" w:rsidP="00D62643">
      <w:pPr>
        <w:pStyle w:val="p3"/>
      </w:pPr>
      <w:r>
        <w:t>Sino</w:t>
      </w:r>
    </w:p>
    <w:p w14:paraId="75C1314D" w14:textId="2F04B3C0" w:rsidR="00D62643" w:rsidRPr="00D62643" w:rsidRDefault="00D62643" w:rsidP="00D62643">
      <w:pPr>
        <w:pStyle w:val="p3"/>
        <w:rPr>
          <w:rFonts w:ascii="Lora" w:hAnsi="Lora"/>
        </w:rPr>
      </w:pPr>
      <w:r w:rsidRPr="00D62643">
        <w:rPr>
          <w:rFonts w:ascii="Lora" w:hAnsi="Lora"/>
        </w:rPr>
        <w:t>max-width:1200px;</w:t>
      </w:r>
    </w:p>
    <w:p w14:paraId="38203B84" w14:textId="6270A1B8" w:rsidR="00D62643" w:rsidRPr="00D62643" w:rsidRDefault="00D62643" w:rsidP="00D62643">
      <w:pPr>
        <w:pStyle w:val="p3"/>
        <w:rPr>
          <w:rFonts w:ascii="Lora" w:hAnsi="Lora"/>
        </w:rPr>
      </w:pPr>
      <w:r w:rsidRPr="00D62643">
        <w:rPr>
          <w:rFonts w:ascii="Lora" w:hAnsi="Lora"/>
        </w:rPr>
        <w:t>padding:90px 0;</w:t>
      </w:r>
    </w:p>
    <w:p w14:paraId="31589B71" w14:textId="15F8E8F0" w:rsidR="00D62643" w:rsidRPr="00D62643" w:rsidRDefault="00D62643" w:rsidP="00D62643">
      <w:pPr>
        <w:pStyle w:val="p3"/>
        <w:rPr>
          <w:rFonts w:ascii="Lora" w:hAnsi="Lora"/>
        </w:rPr>
      </w:pPr>
      <w:r w:rsidRPr="00D62643">
        <w:rPr>
          <w:rFonts w:ascii="Lora" w:hAnsi="Lora"/>
        </w:rPr>
        <w:t>gap:40px;</w:t>
      </w:r>
    </w:p>
    <w:p w14:paraId="76DEF4D7" w14:textId="2F501A10" w:rsidR="00D62643" w:rsidRPr="00D62643" w:rsidRDefault="00D62643" w:rsidP="00D62643">
      <w:pPr>
        <w:pStyle w:val="p3"/>
        <w:rPr>
          <w:rFonts w:ascii="Lora" w:hAnsi="Lora"/>
        </w:rPr>
      </w:pPr>
      <w:r w:rsidRPr="00D62643">
        <w:rPr>
          <w:rFonts w:ascii="Lora" w:hAnsi="Lora"/>
        </w:rPr>
        <w:t>border-radius:18px;</w:t>
      </w:r>
    </w:p>
    <w:p w14:paraId="26D81D36" w14:textId="0526AFAC" w:rsidR="00D62643" w:rsidRDefault="005047E4" w:rsidP="00D62643">
      <w:pPr>
        <w:pStyle w:val="p2"/>
        <w:spacing w:line="360" w:lineRule="auto"/>
        <w:contextualSpacing/>
        <w:rPr>
          <w:rFonts w:ascii="Lora" w:hAnsi="Lora"/>
        </w:rPr>
      </w:pPr>
      <w:r>
        <w:rPr>
          <w:noProof/>
        </w:rPr>
        <w:pict w14:anchorId="12ED9FA9">
          <v:rect id="_x0000_i1039" alt="" style="width:425.2pt;height:.05pt;mso-width-percent:0;mso-height-percent:0;mso-width-percent:0;mso-height-percent:0" o:hralign="center" o:hrstd="t" o:hr="t" fillcolor="#a0a0a0" stroked="f"/>
        </w:pict>
      </w:r>
    </w:p>
    <w:p w14:paraId="479D2E9A" w14:textId="77777777" w:rsidR="00D62643" w:rsidRDefault="00D62643" w:rsidP="003653D9">
      <w:pPr>
        <w:pStyle w:val="Ttulo1"/>
        <w:rPr>
          <w:rFonts w:ascii="Times New Roman" w:hAnsi="Times New Roman"/>
          <w:color w:val="auto"/>
          <w:lang w:val="es-ES"/>
        </w:rPr>
      </w:pPr>
      <w:r>
        <w:rPr>
          <w:rStyle w:val="s1"/>
        </w:rPr>
        <w:t xml:space="preserve">6. </w:t>
      </w:r>
      <w:r w:rsidRPr="003653D9">
        <w:rPr>
          <w:rStyle w:val="s1"/>
        </w:rPr>
        <w:t>Componentes</w:t>
      </w:r>
    </w:p>
    <w:p w14:paraId="265F7F72" w14:textId="77777777" w:rsidR="003653D9" w:rsidRDefault="00D62643" w:rsidP="003653D9">
      <w:pPr>
        <w:pStyle w:val="p2"/>
      </w:pPr>
      <w:r>
        <w:t>Cada componente.</w:t>
      </w:r>
    </w:p>
    <w:p w14:paraId="46A75662" w14:textId="77777777" w:rsidR="003653D9" w:rsidRDefault="003653D9" w:rsidP="003653D9">
      <w:pPr>
        <w:pStyle w:val="p2"/>
      </w:pPr>
    </w:p>
    <w:p w14:paraId="078CB81B" w14:textId="38A90165" w:rsidR="00D62643" w:rsidRDefault="00D62643" w:rsidP="003653D9">
      <w:pPr>
        <w:pStyle w:val="p2"/>
      </w:pPr>
      <w:r w:rsidRPr="003653D9">
        <w:rPr>
          <w:rStyle w:val="s1"/>
        </w:rPr>
        <w:lastRenderedPageBreak/>
        <w:t>Tarjetas</w:t>
      </w:r>
    </w:p>
    <w:p w14:paraId="3C7F8CB8" w14:textId="77777777" w:rsidR="00D62643" w:rsidRDefault="00D62643" w:rsidP="003653D9">
      <w:pPr>
        <w:pStyle w:val="p2"/>
        <w:spacing w:line="360" w:lineRule="auto"/>
        <w:contextualSpacing/>
      </w:pPr>
      <w:r>
        <w:t>Altura mínima.</w:t>
      </w:r>
    </w:p>
    <w:p w14:paraId="04464F6E" w14:textId="77777777" w:rsidR="00D62643" w:rsidRDefault="00D62643" w:rsidP="003653D9">
      <w:pPr>
        <w:pStyle w:val="p2"/>
        <w:spacing w:line="360" w:lineRule="auto"/>
        <w:contextualSpacing/>
      </w:pPr>
      <w:r>
        <w:t>Borde.</w:t>
      </w:r>
    </w:p>
    <w:p w14:paraId="1861E79C" w14:textId="77777777" w:rsidR="00D62643" w:rsidRDefault="00D62643" w:rsidP="003653D9">
      <w:pPr>
        <w:pStyle w:val="p2"/>
        <w:spacing w:line="360" w:lineRule="auto"/>
        <w:contextualSpacing/>
      </w:pPr>
      <w:r>
        <w:t>Sombra.</w:t>
      </w:r>
    </w:p>
    <w:p w14:paraId="7EFF0B6F" w14:textId="77777777" w:rsidR="00D62643" w:rsidRDefault="00D62643" w:rsidP="003653D9">
      <w:pPr>
        <w:pStyle w:val="p2"/>
        <w:spacing w:line="360" w:lineRule="auto"/>
        <w:contextualSpacing/>
      </w:pPr>
      <w:r>
        <w:t>Hover.</w:t>
      </w:r>
    </w:p>
    <w:p w14:paraId="19669145" w14:textId="77777777" w:rsidR="00D62643" w:rsidRDefault="00D62643" w:rsidP="003653D9">
      <w:pPr>
        <w:pStyle w:val="p2"/>
        <w:spacing w:line="360" w:lineRule="auto"/>
        <w:contextualSpacing/>
      </w:pPr>
      <w:r>
        <w:t>Radio.</w:t>
      </w:r>
    </w:p>
    <w:p w14:paraId="423B65C9" w14:textId="77777777" w:rsidR="003653D9" w:rsidRDefault="00D62643" w:rsidP="003653D9">
      <w:pPr>
        <w:pStyle w:val="p2"/>
        <w:spacing w:line="360" w:lineRule="auto"/>
        <w:contextualSpacing/>
      </w:pPr>
      <w:r>
        <w:t>Padding.</w:t>
      </w:r>
    </w:p>
    <w:p w14:paraId="39B34899" w14:textId="11CB6055" w:rsidR="00D62643" w:rsidRDefault="00D62643" w:rsidP="003653D9">
      <w:pPr>
        <w:pStyle w:val="p2"/>
        <w:spacing w:line="360" w:lineRule="auto"/>
        <w:contextualSpacing/>
      </w:pPr>
      <w:r>
        <w:t>Colores.</w:t>
      </w:r>
    </w:p>
    <w:p w14:paraId="2DF4DF3D" w14:textId="77777777" w:rsidR="00D62643" w:rsidRDefault="005047E4" w:rsidP="00D62643">
      <w:r>
        <w:rPr>
          <w:noProof/>
        </w:rPr>
        <w:pict w14:anchorId="50E91182">
          <v:rect id="_x0000_i1038" alt="" style="width:425.2pt;height:.05pt;mso-width-percent:0;mso-height-percent:0;mso-width-percent:0;mso-height-percent:0" o:hralign="center" o:hrstd="t" o:hr="t" fillcolor="#a0a0a0" stroked="f"/>
        </w:pict>
      </w:r>
    </w:p>
    <w:p w14:paraId="2624EFD8" w14:textId="77777777" w:rsidR="00D62643" w:rsidRDefault="00D62643" w:rsidP="003653D9">
      <w:pPr>
        <w:pStyle w:val="Ttulo2"/>
      </w:pPr>
      <w:r w:rsidRPr="003653D9">
        <w:rPr>
          <w:rStyle w:val="s1"/>
        </w:rPr>
        <w:t>Botones</w:t>
      </w:r>
    </w:p>
    <w:p w14:paraId="7211EC49" w14:textId="77777777" w:rsidR="00D62643" w:rsidRDefault="00D62643" w:rsidP="003653D9">
      <w:pPr>
        <w:pStyle w:val="p2"/>
        <w:spacing w:line="360" w:lineRule="auto"/>
        <w:contextualSpacing/>
      </w:pPr>
      <w:r>
        <w:t>Radio.</w:t>
      </w:r>
    </w:p>
    <w:p w14:paraId="34A29CEA" w14:textId="77777777" w:rsidR="00D62643" w:rsidRDefault="00D62643" w:rsidP="003653D9">
      <w:pPr>
        <w:pStyle w:val="p2"/>
        <w:spacing w:line="360" w:lineRule="auto"/>
        <w:contextualSpacing/>
      </w:pPr>
      <w:r>
        <w:t>Hover.</w:t>
      </w:r>
    </w:p>
    <w:p w14:paraId="543C1C18" w14:textId="77777777" w:rsidR="003653D9" w:rsidRDefault="00D62643" w:rsidP="003653D9">
      <w:pPr>
        <w:pStyle w:val="p2"/>
        <w:spacing w:line="360" w:lineRule="auto"/>
        <w:contextualSpacing/>
      </w:pPr>
      <w:r>
        <w:t>Duración.</w:t>
      </w:r>
    </w:p>
    <w:p w14:paraId="5A107832" w14:textId="2886BE37" w:rsidR="00D62643" w:rsidRDefault="00D62643" w:rsidP="003653D9">
      <w:pPr>
        <w:pStyle w:val="p2"/>
        <w:spacing w:line="360" w:lineRule="auto"/>
        <w:contextualSpacing/>
      </w:pPr>
      <w:r>
        <w:t>Color.</w:t>
      </w:r>
    </w:p>
    <w:p w14:paraId="44E0086E" w14:textId="77777777" w:rsidR="00D62643" w:rsidRDefault="005047E4" w:rsidP="00D62643">
      <w:r>
        <w:rPr>
          <w:noProof/>
        </w:rPr>
        <w:pict w14:anchorId="3765E77C">
          <v:rect id="_x0000_i1037" alt="" style="width:425.2pt;height:.05pt;mso-width-percent:0;mso-height-percent:0;mso-width-percent:0;mso-height-percent:0" o:hralign="center" o:hrstd="t" o:hr="t" fillcolor="#a0a0a0" stroked="f"/>
        </w:pict>
      </w:r>
    </w:p>
    <w:p w14:paraId="61B03DE0" w14:textId="77777777" w:rsidR="00D62643" w:rsidRDefault="00D62643" w:rsidP="003653D9">
      <w:pPr>
        <w:pStyle w:val="Ttulo2"/>
      </w:pPr>
      <w:r w:rsidRPr="003653D9">
        <w:rPr>
          <w:rStyle w:val="s1"/>
        </w:rPr>
        <w:t>Etiquetas</w:t>
      </w:r>
    </w:p>
    <w:p w14:paraId="41429304" w14:textId="77777777" w:rsidR="00D62643" w:rsidRDefault="005047E4" w:rsidP="00D62643">
      <w:r>
        <w:rPr>
          <w:noProof/>
        </w:rPr>
        <w:pict w14:anchorId="085B7247">
          <v:rect id="_x0000_i1036" alt="" style="width:425.2pt;height:.05pt;mso-width-percent:0;mso-height-percent:0;mso-width-percent:0;mso-height-percent:0" o:hralign="center" o:hrstd="t" o:hr="t" fillcolor="#a0a0a0" stroked="f"/>
        </w:pict>
      </w:r>
    </w:p>
    <w:p w14:paraId="320ED5B9" w14:textId="77777777" w:rsidR="00D62643" w:rsidRDefault="00D62643" w:rsidP="00D62643">
      <w:pPr>
        <w:pStyle w:val="Ttulo2"/>
      </w:pPr>
      <w:r>
        <w:rPr>
          <w:rStyle w:val="s1"/>
        </w:rPr>
        <w:t>Menú</w:t>
      </w:r>
    </w:p>
    <w:p w14:paraId="7E29E8CE" w14:textId="77777777" w:rsidR="00D62643" w:rsidRDefault="005047E4" w:rsidP="00D62643">
      <w:r>
        <w:rPr>
          <w:noProof/>
        </w:rPr>
        <w:pict w14:anchorId="16A407FD">
          <v:rect id="_x0000_i1035" alt="" style="width:425.2pt;height:.05pt;mso-width-percent:0;mso-height-percent:0;mso-width-percent:0;mso-height-percent:0" o:hralign="center" o:hrstd="t" o:hr="t" fillcolor="#a0a0a0" stroked="f"/>
        </w:pict>
      </w:r>
    </w:p>
    <w:p w14:paraId="28D5156F" w14:textId="77777777" w:rsidR="00D62643" w:rsidRDefault="00D62643" w:rsidP="00D62643">
      <w:pPr>
        <w:pStyle w:val="Ttulo2"/>
      </w:pPr>
      <w:r>
        <w:rPr>
          <w:rStyle w:val="s1"/>
        </w:rPr>
        <w:t>Hero</w:t>
      </w:r>
    </w:p>
    <w:p w14:paraId="11A3FAB3" w14:textId="77777777" w:rsidR="00D62643" w:rsidRDefault="005047E4" w:rsidP="00D62643">
      <w:r>
        <w:rPr>
          <w:noProof/>
        </w:rPr>
        <w:pict w14:anchorId="5F920C2A">
          <v:rect id="_x0000_i1034" alt="" style="width:425.2pt;height:.05pt;mso-width-percent:0;mso-height-percent:0;mso-width-percent:0;mso-height-percent:0" o:hralign="center" o:hrstd="t" o:hr="t" fillcolor="#a0a0a0" stroked="f"/>
        </w:pict>
      </w:r>
    </w:p>
    <w:p w14:paraId="5AD5616B" w14:textId="77777777" w:rsidR="00D62643" w:rsidRDefault="00D62643" w:rsidP="00D62643">
      <w:pPr>
        <w:pStyle w:val="p3"/>
      </w:pPr>
      <w:r>
        <w:t>Todo documentado.</w:t>
      </w:r>
    </w:p>
    <w:p w14:paraId="47072F25" w14:textId="77777777" w:rsidR="00D62643" w:rsidRDefault="005047E4" w:rsidP="00D62643">
      <w:r>
        <w:rPr>
          <w:noProof/>
        </w:rPr>
        <w:pict w14:anchorId="331BBDFF">
          <v:rect id="_x0000_i1033" alt="" style="width:425.2pt;height:.05pt;mso-width-percent:0;mso-height-percent:0;mso-width-percent:0;mso-height-percent:0" o:hralign="center" o:hrstd="t" o:hr="t" fillcolor="#a0a0a0" stroked="f"/>
        </w:pict>
      </w:r>
    </w:p>
    <w:p w14:paraId="79A88025" w14:textId="77777777" w:rsidR="00D62643" w:rsidRDefault="00D62643" w:rsidP="00D62643">
      <w:pPr>
        <w:pStyle w:val="Ttulo1"/>
      </w:pPr>
      <w:r>
        <w:rPr>
          <w:rStyle w:val="s1"/>
        </w:rPr>
        <w:t>7. Arquitectura web</w:t>
      </w:r>
    </w:p>
    <w:p w14:paraId="50490640" w14:textId="77777777" w:rsidR="00D62643" w:rsidRDefault="00D62643" w:rsidP="00D62643">
      <w:pPr>
        <w:pStyle w:val="p4"/>
      </w:pPr>
      <w:r>
        <w:t>Esto me parece imprescindible.</w:t>
      </w:r>
    </w:p>
    <w:p w14:paraId="4370C1C0" w14:textId="30350C23" w:rsidR="00D62643" w:rsidRPr="00D62643" w:rsidRDefault="00D62643" w:rsidP="003653D9">
      <w:pPr>
        <w:pStyle w:val="p2"/>
        <w:spacing w:line="360" w:lineRule="auto"/>
        <w:contextualSpacing/>
        <w:rPr>
          <w:rFonts w:ascii="Lora" w:hAnsi="Lora"/>
        </w:rPr>
      </w:pPr>
      <w:r w:rsidRPr="00D62643">
        <w:rPr>
          <w:rFonts w:ascii="Lora" w:hAnsi="Lora"/>
        </w:rPr>
        <w:lastRenderedPageBreak/>
        <w:t>Inicio</w:t>
      </w:r>
    </w:p>
    <w:p w14:paraId="54E1410E" w14:textId="7E1F66D7" w:rsidR="00D62643" w:rsidRPr="00D62643" w:rsidRDefault="00D62643" w:rsidP="003653D9">
      <w:pPr>
        <w:pStyle w:val="p2"/>
        <w:spacing w:line="360" w:lineRule="auto"/>
        <w:contextualSpacing/>
        <w:rPr>
          <w:rFonts w:ascii="Lora" w:hAnsi="Lora"/>
        </w:rPr>
      </w:pPr>
      <w:r w:rsidRPr="00D62643">
        <w:t>↓</w:t>
      </w:r>
    </w:p>
    <w:p w14:paraId="1C3D3C6A" w14:textId="15B934ED" w:rsidR="00D62643" w:rsidRPr="00D62643" w:rsidRDefault="00D62643" w:rsidP="003653D9">
      <w:pPr>
        <w:pStyle w:val="p2"/>
        <w:spacing w:line="360" w:lineRule="auto"/>
        <w:contextualSpacing/>
        <w:rPr>
          <w:rFonts w:ascii="Lora" w:hAnsi="Lora"/>
        </w:rPr>
      </w:pPr>
      <w:r w:rsidRPr="00D62643">
        <w:rPr>
          <w:rFonts w:ascii="Lora" w:hAnsi="Lora"/>
        </w:rPr>
        <w:t>Presentación</w:t>
      </w:r>
    </w:p>
    <w:p w14:paraId="58E4A8C7" w14:textId="7D303472" w:rsidR="00D62643" w:rsidRPr="00D62643" w:rsidRDefault="00D62643" w:rsidP="003653D9">
      <w:pPr>
        <w:pStyle w:val="p2"/>
        <w:spacing w:line="360" w:lineRule="auto"/>
        <w:contextualSpacing/>
        <w:rPr>
          <w:rFonts w:ascii="Lora" w:hAnsi="Lora"/>
        </w:rPr>
      </w:pPr>
      <w:r w:rsidRPr="00D62643">
        <w:t>↓</w:t>
      </w:r>
    </w:p>
    <w:p w14:paraId="4384C432" w14:textId="3D58FD23" w:rsidR="00D62643" w:rsidRPr="00D62643" w:rsidRDefault="00D62643" w:rsidP="003653D9">
      <w:pPr>
        <w:pStyle w:val="p2"/>
        <w:spacing w:line="360" w:lineRule="auto"/>
        <w:contextualSpacing/>
        <w:rPr>
          <w:rFonts w:ascii="Lora" w:hAnsi="Lora"/>
        </w:rPr>
      </w:pPr>
      <w:r w:rsidRPr="00D62643">
        <w:rPr>
          <w:rFonts w:ascii="Lora" w:hAnsi="Lora"/>
        </w:rPr>
        <w:t>Programa</w:t>
      </w:r>
    </w:p>
    <w:p w14:paraId="39701FAD" w14:textId="19F40DFF" w:rsidR="00D62643" w:rsidRPr="00D62643" w:rsidRDefault="00D62643" w:rsidP="003653D9">
      <w:pPr>
        <w:pStyle w:val="p2"/>
        <w:spacing w:line="360" w:lineRule="auto"/>
        <w:contextualSpacing/>
        <w:rPr>
          <w:rFonts w:ascii="Lora" w:hAnsi="Lora"/>
        </w:rPr>
      </w:pPr>
      <w:r w:rsidRPr="00D62643">
        <w:t>↓</w:t>
      </w:r>
    </w:p>
    <w:p w14:paraId="38928D5F" w14:textId="42C9A0CA" w:rsidR="00D62643" w:rsidRPr="00D62643" w:rsidRDefault="00D62643" w:rsidP="003653D9">
      <w:pPr>
        <w:pStyle w:val="p2"/>
        <w:spacing w:line="360" w:lineRule="auto"/>
        <w:contextualSpacing/>
        <w:rPr>
          <w:rFonts w:ascii="Lora" w:hAnsi="Lora"/>
        </w:rPr>
      </w:pPr>
      <w:r w:rsidRPr="00D62643">
        <w:rPr>
          <w:rFonts w:ascii="Lora" w:hAnsi="Lora"/>
        </w:rPr>
        <w:t>Comunicaciones</w:t>
      </w:r>
    </w:p>
    <w:p w14:paraId="48C3C85A" w14:textId="4C2A4537" w:rsidR="00D62643" w:rsidRPr="00D62643" w:rsidRDefault="00D62643" w:rsidP="003653D9">
      <w:pPr>
        <w:pStyle w:val="p2"/>
        <w:spacing w:line="360" w:lineRule="auto"/>
        <w:contextualSpacing/>
        <w:rPr>
          <w:rFonts w:ascii="Lora" w:hAnsi="Lora"/>
        </w:rPr>
      </w:pPr>
      <w:r w:rsidRPr="00D62643">
        <w:t>↓</w:t>
      </w:r>
    </w:p>
    <w:p w14:paraId="3FA02D69" w14:textId="0CAE3509" w:rsidR="00D62643" w:rsidRPr="00D62643" w:rsidRDefault="00D62643" w:rsidP="003653D9">
      <w:pPr>
        <w:pStyle w:val="p2"/>
        <w:spacing w:line="360" w:lineRule="auto"/>
        <w:contextualSpacing/>
        <w:rPr>
          <w:rFonts w:ascii="Lora" w:hAnsi="Lora"/>
        </w:rPr>
      </w:pPr>
      <w:r w:rsidRPr="00D62643">
        <w:rPr>
          <w:rFonts w:ascii="Lora" w:hAnsi="Lora"/>
        </w:rPr>
        <w:t>Inscripción</w:t>
      </w:r>
    </w:p>
    <w:p w14:paraId="79536660" w14:textId="12355CE2" w:rsidR="00D62643" w:rsidRPr="00D62643" w:rsidRDefault="00D62643" w:rsidP="003653D9">
      <w:pPr>
        <w:pStyle w:val="p2"/>
        <w:spacing w:line="360" w:lineRule="auto"/>
        <w:contextualSpacing/>
        <w:rPr>
          <w:rFonts w:ascii="Lora" w:hAnsi="Lora"/>
        </w:rPr>
      </w:pPr>
      <w:r w:rsidRPr="00D62643">
        <w:t>↓</w:t>
      </w:r>
    </w:p>
    <w:p w14:paraId="70E2FC03" w14:textId="24390FF0" w:rsidR="00D62643" w:rsidRPr="00D62643" w:rsidRDefault="00D62643" w:rsidP="003653D9">
      <w:pPr>
        <w:pStyle w:val="p2"/>
        <w:spacing w:line="360" w:lineRule="auto"/>
        <w:contextualSpacing/>
        <w:rPr>
          <w:rFonts w:ascii="Lora" w:hAnsi="Lora"/>
        </w:rPr>
      </w:pPr>
      <w:r w:rsidRPr="00D62643">
        <w:rPr>
          <w:rFonts w:ascii="Lora" w:hAnsi="Lora"/>
        </w:rPr>
        <w:t>Galería</w:t>
      </w:r>
    </w:p>
    <w:p w14:paraId="28D7CBD7" w14:textId="3C2528C1" w:rsidR="00D62643" w:rsidRPr="00D62643" w:rsidRDefault="00D62643" w:rsidP="003653D9">
      <w:pPr>
        <w:pStyle w:val="p2"/>
        <w:spacing w:line="360" w:lineRule="auto"/>
        <w:contextualSpacing/>
        <w:rPr>
          <w:rFonts w:ascii="Lora" w:hAnsi="Lora"/>
        </w:rPr>
      </w:pPr>
      <w:r w:rsidRPr="00D62643">
        <w:t>↓</w:t>
      </w:r>
    </w:p>
    <w:p w14:paraId="509B175E" w14:textId="79B3CE9E" w:rsidR="00D62643" w:rsidRPr="00D62643" w:rsidRDefault="00D62643" w:rsidP="003653D9">
      <w:pPr>
        <w:pStyle w:val="p2"/>
        <w:spacing w:line="360" w:lineRule="auto"/>
        <w:contextualSpacing/>
        <w:rPr>
          <w:rFonts w:ascii="Lora" w:hAnsi="Lora"/>
        </w:rPr>
      </w:pPr>
      <w:r w:rsidRPr="00D62643">
        <w:rPr>
          <w:rFonts w:ascii="Lora" w:hAnsi="Lora"/>
        </w:rPr>
        <w:t>Contacto</w:t>
      </w:r>
    </w:p>
    <w:p w14:paraId="45E55DFD" w14:textId="6F010B0B" w:rsidR="000247BC" w:rsidRDefault="00D62643" w:rsidP="003653D9">
      <w:pPr>
        <w:contextualSpacing/>
      </w:pPr>
      <w:r>
        <w:t>Y explicar por qué.</w:t>
      </w:r>
    </w:p>
    <w:p w14:paraId="3A7D6F6C" w14:textId="4A6F1746" w:rsidR="00D62643" w:rsidRDefault="005047E4" w:rsidP="000247BC">
      <w:r>
        <w:rPr>
          <w:noProof/>
        </w:rPr>
        <w:pict w14:anchorId="5B5EEBCE">
          <v:rect id="_x0000_i1032" alt="" style="width:425.2pt;height:.05pt;mso-width-percent:0;mso-height-percent:0;mso-width-percent:0;mso-height-percent:0" o:hralign="center" o:hrstd="t" o:hr="t" fillcolor="#a0a0a0" stroked="f"/>
        </w:pict>
      </w:r>
    </w:p>
    <w:p w14:paraId="5A9947CE" w14:textId="77777777" w:rsidR="00D62643" w:rsidRDefault="00D62643" w:rsidP="00D62643">
      <w:pPr>
        <w:pStyle w:val="Ttulo1"/>
        <w:rPr>
          <w:rFonts w:ascii="Times New Roman" w:hAnsi="Times New Roman"/>
          <w:color w:val="auto"/>
          <w:lang w:val="es-ES"/>
        </w:rPr>
      </w:pPr>
      <w:r>
        <w:rPr>
          <w:rStyle w:val="s1"/>
        </w:rPr>
        <w:t>8. Landing pages</w:t>
      </w:r>
    </w:p>
    <w:p w14:paraId="4564932F" w14:textId="77777777" w:rsidR="00D62643" w:rsidRDefault="00D62643" w:rsidP="003653D9">
      <w:pPr>
        <w:pStyle w:val="p2"/>
        <w:spacing w:line="360" w:lineRule="auto"/>
        <w:contextualSpacing/>
      </w:pPr>
      <w:r>
        <w:t>Muy interesante.</w:t>
      </w:r>
    </w:p>
    <w:p w14:paraId="3E6F5AC0" w14:textId="77777777" w:rsidR="00D62643" w:rsidRDefault="00D62643" w:rsidP="003653D9">
      <w:pPr>
        <w:pStyle w:val="p2"/>
        <w:spacing w:line="360" w:lineRule="auto"/>
        <w:contextualSpacing/>
      </w:pPr>
      <w:r>
        <w:t>Explicar que TODAS las landing futuras deben seguir:</w:t>
      </w:r>
    </w:p>
    <w:p w14:paraId="50F94813" w14:textId="77777777" w:rsidR="00D62643" w:rsidRDefault="00D62643" w:rsidP="003653D9">
      <w:pPr>
        <w:pStyle w:val="p2"/>
        <w:spacing w:line="360" w:lineRule="auto"/>
        <w:contextualSpacing/>
      </w:pPr>
      <w:r>
        <w:t>Hero</w:t>
      </w:r>
    </w:p>
    <w:p w14:paraId="064ECFF5" w14:textId="77777777" w:rsidR="00D62643" w:rsidRDefault="00D62643" w:rsidP="003653D9">
      <w:pPr>
        <w:pStyle w:val="p2"/>
        <w:spacing w:line="360" w:lineRule="auto"/>
        <w:contextualSpacing/>
      </w:pPr>
      <w:r>
        <w:t>↓</w:t>
      </w:r>
    </w:p>
    <w:p w14:paraId="188C8F52" w14:textId="77777777" w:rsidR="00D62643" w:rsidRDefault="00D62643" w:rsidP="003653D9">
      <w:pPr>
        <w:pStyle w:val="p2"/>
        <w:spacing w:line="360" w:lineRule="auto"/>
        <w:contextualSpacing/>
      </w:pPr>
      <w:r>
        <w:t>Beneficio</w:t>
      </w:r>
    </w:p>
    <w:p w14:paraId="636301CC" w14:textId="77777777" w:rsidR="00D62643" w:rsidRDefault="00D62643" w:rsidP="003653D9">
      <w:pPr>
        <w:pStyle w:val="p2"/>
        <w:spacing w:line="360" w:lineRule="auto"/>
        <w:contextualSpacing/>
      </w:pPr>
      <w:r>
        <w:t>↓</w:t>
      </w:r>
    </w:p>
    <w:p w14:paraId="6848D41C" w14:textId="77777777" w:rsidR="00D62643" w:rsidRDefault="00D62643" w:rsidP="003653D9">
      <w:pPr>
        <w:pStyle w:val="p2"/>
        <w:spacing w:line="360" w:lineRule="auto"/>
        <w:contextualSpacing/>
      </w:pPr>
      <w:r>
        <w:t>Información</w:t>
      </w:r>
    </w:p>
    <w:p w14:paraId="4CFE30AE" w14:textId="77777777" w:rsidR="00D62643" w:rsidRDefault="00D62643" w:rsidP="003653D9">
      <w:pPr>
        <w:pStyle w:val="p2"/>
        <w:spacing w:line="360" w:lineRule="auto"/>
        <w:contextualSpacing/>
      </w:pPr>
      <w:r>
        <w:t>↓</w:t>
      </w:r>
    </w:p>
    <w:p w14:paraId="4E9E5C60" w14:textId="77777777" w:rsidR="00D62643" w:rsidRDefault="00D62643" w:rsidP="003653D9">
      <w:pPr>
        <w:pStyle w:val="p2"/>
        <w:spacing w:line="360" w:lineRule="auto"/>
        <w:contextualSpacing/>
      </w:pPr>
      <w:r>
        <w:t>CTA</w:t>
      </w:r>
    </w:p>
    <w:p w14:paraId="79B37E9D" w14:textId="77777777" w:rsidR="003653D9" w:rsidRDefault="00D62643" w:rsidP="003653D9">
      <w:pPr>
        <w:pStyle w:val="p2"/>
        <w:spacing w:line="360" w:lineRule="auto"/>
        <w:contextualSpacing/>
      </w:pPr>
      <w:r>
        <w:t>↓</w:t>
      </w:r>
    </w:p>
    <w:p w14:paraId="48177C11" w14:textId="0EB2BAC3" w:rsidR="00D62643" w:rsidRDefault="00D62643" w:rsidP="003653D9">
      <w:pPr>
        <w:pStyle w:val="p2"/>
        <w:spacing w:line="360" w:lineRule="auto"/>
        <w:contextualSpacing/>
      </w:pPr>
      <w:r>
        <w:t>Cierre</w:t>
      </w:r>
    </w:p>
    <w:p w14:paraId="47FF6307" w14:textId="77777777" w:rsidR="00D62643" w:rsidRDefault="005047E4" w:rsidP="00D62643">
      <w:r>
        <w:rPr>
          <w:noProof/>
        </w:rPr>
        <w:pict w14:anchorId="422F3877">
          <v:rect id="_x0000_i1031" alt="" style="width:425.2pt;height:.05pt;mso-width-percent:0;mso-height-percent:0;mso-width-percent:0;mso-height-percent:0" o:hralign="center" o:hrstd="t" o:hr="t" fillcolor="#a0a0a0" stroked="f"/>
        </w:pict>
      </w:r>
    </w:p>
    <w:p w14:paraId="2B86EEFE" w14:textId="77777777" w:rsidR="00D62643" w:rsidRDefault="00D62643" w:rsidP="00D62643">
      <w:pPr>
        <w:pStyle w:val="Ttulo1"/>
      </w:pPr>
      <w:r>
        <w:rPr>
          <w:rStyle w:val="s1"/>
        </w:rPr>
        <w:lastRenderedPageBreak/>
        <w:t>9. Tono editorial</w:t>
      </w:r>
    </w:p>
    <w:p w14:paraId="728B4BE1" w14:textId="77777777" w:rsidR="00D62643" w:rsidRDefault="00D62643" w:rsidP="003653D9">
      <w:pPr>
        <w:pStyle w:val="p2"/>
        <w:spacing w:line="360" w:lineRule="auto"/>
        <w:contextualSpacing/>
      </w:pPr>
      <w:r>
        <w:t>Este apartado es oro.</w:t>
      </w:r>
    </w:p>
    <w:p w14:paraId="64EAED20" w14:textId="77777777" w:rsidR="00D62643" w:rsidRDefault="00D62643" w:rsidP="003653D9">
      <w:pPr>
        <w:pStyle w:val="p2"/>
        <w:spacing w:line="360" w:lineRule="auto"/>
        <w:contextualSpacing/>
      </w:pPr>
      <w:r>
        <w:t>Por ejemplo.</w:t>
      </w:r>
    </w:p>
    <w:p w14:paraId="6A85F400" w14:textId="77777777" w:rsidR="003653D9" w:rsidRDefault="00D62643" w:rsidP="003653D9">
      <w:pPr>
        <w:pStyle w:val="p2"/>
        <w:spacing w:line="360" w:lineRule="auto"/>
        <w:contextualSpacing/>
      </w:pPr>
      <w:r>
        <w:t>Nunca escribir</w:t>
      </w:r>
    </w:p>
    <w:p w14:paraId="0F672D6C" w14:textId="11865C0C" w:rsidR="00D62643" w:rsidRDefault="00D62643" w:rsidP="003653D9">
      <w:pPr>
        <w:pStyle w:val="p2"/>
        <w:spacing w:line="360" w:lineRule="auto"/>
        <w:contextualSpacing/>
      </w:pPr>
      <w:r>
        <w:t>“Envíe su comunicación”</w:t>
      </w:r>
    </w:p>
    <w:p w14:paraId="596ECD6F" w14:textId="77777777" w:rsidR="003653D9" w:rsidRDefault="003653D9" w:rsidP="003653D9">
      <w:pPr>
        <w:pStyle w:val="p2"/>
        <w:spacing w:line="360" w:lineRule="auto"/>
        <w:contextualSpacing/>
      </w:pPr>
    </w:p>
    <w:p w14:paraId="38D55558" w14:textId="6B37DEE4" w:rsidR="003653D9" w:rsidRDefault="003653D9" w:rsidP="003653D9">
      <w:pPr>
        <w:pStyle w:val="p2"/>
        <w:spacing w:line="360" w:lineRule="auto"/>
        <w:contextualSpacing/>
      </w:pPr>
      <w:r>
        <w:t>S</w:t>
      </w:r>
      <w:r w:rsidR="00D62643">
        <w:t>iempre</w:t>
      </w:r>
    </w:p>
    <w:p w14:paraId="17D4AB1E" w14:textId="14AC80C9" w:rsidR="00D62643" w:rsidRDefault="00D62643" w:rsidP="003653D9">
      <w:pPr>
        <w:pStyle w:val="p2"/>
        <w:spacing w:line="360" w:lineRule="auto"/>
        <w:contextualSpacing/>
      </w:pPr>
      <w:r>
        <w:t>“Comparte tu trabajo”</w:t>
      </w:r>
    </w:p>
    <w:p w14:paraId="4DF09946" w14:textId="77777777" w:rsidR="003653D9" w:rsidRDefault="003653D9" w:rsidP="003653D9">
      <w:pPr>
        <w:pStyle w:val="p2"/>
        <w:spacing w:line="360" w:lineRule="auto"/>
        <w:contextualSpacing/>
      </w:pPr>
    </w:p>
    <w:p w14:paraId="5BEA2CE1" w14:textId="0ACBF7DD" w:rsidR="003653D9" w:rsidRDefault="00D62643" w:rsidP="003653D9">
      <w:pPr>
        <w:pStyle w:val="p2"/>
        <w:spacing w:line="360" w:lineRule="auto"/>
        <w:contextualSpacing/>
      </w:pPr>
      <w:r>
        <w:t>Nunca</w:t>
      </w:r>
    </w:p>
    <w:p w14:paraId="4AFFA18C" w14:textId="6EBCCBFA" w:rsidR="00D62643" w:rsidRDefault="00D62643" w:rsidP="003653D9">
      <w:pPr>
        <w:pStyle w:val="p2"/>
        <w:spacing w:line="360" w:lineRule="auto"/>
        <w:contextualSpacing/>
      </w:pPr>
      <w:r>
        <w:t>“Formulario”</w:t>
      </w:r>
    </w:p>
    <w:p w14:paraId="5388F9FE" w14:textId="77777777" w:rsidR="003653D9" w:rsidRDefault="003653D9" w:rsidP="003653D9">
      <w:pPr>
        <w:pStyle w:val="p2"/>
        <w:spacing w:line="360" w:lineRule="auto"/>
        <w:contextualSpacing/>
      </w:pPr>
    </w:p>
    <w:p w14:paraId="1959A546" w14:textId="3B054085" w:rsidR="003653D9" w:rsidRDefault="00D62643" w:rsidP="003653D9">
      <w:pPr>
        <w:pStyle w:val="p2"/>
        <w:spacing w:line="360" w:lineRule="auto"/>
        <w:contextualSpacing/>
      </w:pPr>
      <w:r>
        <w:t>Preferir</w:t>
      </w:r>
    </w:p>
    <w:p w14:paraId="376AD27A" w14:textId="640B1CB8" w:rsidR="00D62643" w:rsidRDefault="00D62643" w:rsidP="003653D9">
      <w:pPr>
        <w:pStyle w:val="p2"/>
        <w:spacing w:line="360" w:lineRule="auto"/>
        <w:contextualSpacing/>
      </w:pPr>
      <w:r>
        <w:t>“Presenta tu comunicación”</w:t>
      </w:r>
    </w:p>
    <w:p w14:paraId="16AD1EE9" w14:textId="77777777" w:rsidR="003653D9" w:rsidRDefault="003653D9" w:rsidP="003653D9">
      <w:pPr>
        <w:pStyle w:val="p2"/>
        <w:spacing w:line="360" w:lineRule="auto"/>
        <w:contextualSpacing/>
      </w:pPr>
    </w:p>
    <w:p w14:paraId="5A7CBB4C" w14:textId="77777777" w:rsidR="003653D9" w:rsidRDefault="00D62643" w:rsidP="003653D9">
      <w:pPr>
        <w:pStyle w:val="p2"/>
        <w:spacing w:line="360" w:lineRule="auto"/>
        <w:contextualSpacing/>
      </w:pPr>
      <w:r>
        <w:t>Nunca</w:t>
      </w:r>
    </w:p>
    <w:p w14:paraId="203ACAE2" w14:textId="0DD5B490" w:rsidR="00D62643" w:rsidRDefault="00D62643" w:rsidP="003653D9">
      <w:pPr>
        <w:pStyle w:val="p2"/>
        <w:spacing w:line="360" w:lineRule="auto"/>
        <w:contextualSpacing/>
      </w:pPr>
      <w:r>
        <w:t>“Ponencia”</w:t>
      </w:r>
    </w:p>
    <w:p w14:paraId="35312FD8" w14:textId="77777777" w:rsidR="003653D9" w:rsidRDefault="003653D9" w:rsidP="003653D9">
      <w:pPr>
        <w:pStyle w:val="p2"/>
        <w:spacing w:line="360" w:lineRule="auto"/>
        <w:contextualSpacing/>
      </w:pPr>
    </w:p>
    <w:p w14:paraId="2FDA6E0F" w14:textId="77777777" w:rsidR="003653D9" w:rsidRDefault="00D62643" w:rsidP="003653D9">
      <w:pPr>
        <w:pStyle w:val="p2"/>
        <w:spacing w:line="360" w:lineRule="auto"/>
        <w:contextualSpacing/>
      </w:pPr>
      <w:r>
        <w:t>Preferir</w:t>
      </w:r>
    </w:p>
    <w:p w14:paraId="1B1BF1CD" w14:textId="14E67CB9" w:rsidR="00D62643" w:rsidRDefault="00D62643" w:rsidP="003653D9">
      <w:pPr>
        <w:pStyle w:val="p2"/>
        <w:spacing w:line="360" w:lineRule="auto"/>
        <w:contextualSpacing/>
      </w:pPr>
      <w:r>
        <w:t>“Aportación”</w:t>
      </w:r>
    </w:p>
    <w:p w14:paraId="1A18108E" w14:textId="77777777" w:rsidR="00D62643" w:rsidRDefault="00D62643" w:rsidP="00D62643">
      <w:pPr>
        <w:pStyle w:val="p3"/>
      </w:pPr>
      <w:r>
        <w:t>Aquí dejamos la identidad narrativa.</w:t>
      </w:r>
    </w:p>
    <w:p w14:paraId="283FCB37" w14:textId="77777777" w:rsidR="00D62643" w:rsidRDefault="005047E4" w:rsidP="00D62643">
      <w:r>
        <w:rPr>
          <w:noProof/>
        </w:rPr>
        <w:pict w14:anchorId="4450D921">
          <v:rect id="_x0000_i1030" alt="" style="width:425.2pt;height:.05pt;mso-width-percent:0;mso-height-percent:0;mso-width-percent:0;mso-height-percent:0" o:hralign="center" o:hrstd="t" o:hr="t" fillcolor="#a0a0a0" stroked="f"/>
        </w:pict>
      </w:r>
    </w:p>
    <w:p w14:paraId="3263B63A" w14:textId="77777777" w:rsidR="00D62643" w:rsidRDefault="00D62643" w:rsidP="00D62643">
      <w:pPr>
        <w:pStyle w:val="Ttulo1"/>
      </w:pPr>
      <w:r>
        <w:rPr>
          <w:rStyle w:val="s1"/>
        </w:rPr>
        <w:t>10. SEO</w:t>
      </w:r>
    </w:p>
    <w:p w14:paraId="3652A038" w14:textId="77777777" w:rsidR="00D62643" w:rsidRDefault="00D62643" w:rsidP="003653D9">
      <w:pPr>
        <w:pStyle w:val="p2"/>
        <w:spacing w:line="360" w:lineRule="auto"/>
        <w:contextualSpacing/>
      </w:pPr>
      <w:r>
        <w:t>No explicar qué es.</w:t>
      </w:r>
    </w:p>
    <w:p w14:paraId="1AD95352" w14:textId="77777777" w:rsidR="00D62643" w:rsidRDefault="00D62643" w:rsidP="003653D9">
      <w:pPr>
        <w:pStyle w:val="p2"/>
        <w:spacing w:line="360" w:lineRule="auto"/>
        <w:contextualSpacing/>
      </w:pPr>
      <w:r>
        <w:t>Sino las normas.</w:t>
      </w:r>
    </w:p>
    <w:p w14:paraId="1E5E3580" w14:textId="77777777" w:rsidR="00D62643" w:rsidRDefault="00D62643" w:rsidP="003653D9">
      <w:pPr>
        <w:pStyle w:val="p2"/>
        <w:spacing w:line="360" w:lineRule="auto"/>
        <w:contextualSpacing/>
      </w:pPr>
      <w:r>
        <w:t>Ejemplo.</w:t>
      </w:r>
    </w:p>
    <w:p w14:paraId="1F3738A2" w14:textId="77777777" w:rsidR="00D62643" w:rsidRDefault="00D62643" w:rsidP="003653D9">
      <w:pPr>
        <w:pStyle w:val="p2"/>
        <w:spacing w:line="360" w:lineRule="auto"/>
        <w:contextualSpacing/>
      </w:pPr>
      <w:r>
        <w:t>Título</w:t>
      </w:r>
    </w:p>
    <w:p w14:paraId="24845D1E" w14:textId="77777777" w:rsidR="00D62643" w:rsidRDefault="00D62643" w:rsidP="003653D9">
      <w:pPr>
        <w:pStyle w:val="p2"/>
        <w:spacing w:line="360" w:lineRule="auto"/>
        <w:contextualSpacing/>
      </w:pPr>
      <w:r>
        <w:t>≤60 caracteres.</w:t>
      </w:r>
    </w:p>
    <w:p w14:paraId="04F51F92" w14:textId="77777777" w:rsidR="00D62643" w:rsidRDefault="00D62643" w:rsidP="003653D9">
      <w:pPr>
        <w:pStyle w:val="p2"/>
        <w:spacing w:line="360" w:lineRule="auto"/>
        <w:contextualSpacing/>
      </w:pPr>
      <w:r>
        <w:t>Descripción</w:t>
      </w:r>
    </w:p>
    <w:p w14:paraId="4AC8C515" w14:textId="77777777" w:rsidR="00D62643" w:rsidRDefault="00D62643" w:rsidP="003653D9">
      <w:pPr>
        <w:pStyle w:val="p2"/>
        <w:spacing w:line="360" w:lineRule="auto"/>
        <w:contextualSpacing/>
      </w:pPr>
      <w:r>
        <w:t>140-160.</w:t>
      </w:r>
    </w:p>
    <w:p w14:paraId="133D9471" w14:textId="77777777" w:rsidR="00D62643" w:rsidRDefault="00D62643" w:rsidP="003653D9">
      <w:pPr>
        <w:pStyle w:val="p2"/>
        <w:spacing w:line="360" w:lineRule="auto"/>
        <w:contextualSpacing/>
      </w:pPr>
      <w:r>
        <w:t>Un único H1.</w:t>
      </w:r>
    </w:p>
    <w:p w14:paraId="3C747669" w14:textId="77777777" w:rsidR="00D62643" w:rsidRDefault="00D62643" w:rsidP="003653D9">
      <w:pPr>
        <w:pStyle w:val="p2"/>
        <w:spacing w:line="360" w:lineRule="auto"/>
        <w:contextualSpacing/>
      </w:pPr>
      <w:r>
        <w:lastRenderedPageBreak/>
        <w:t>Jerarquía H2.</w:t>
      </w:r>
    </w:p>
    <w:p w14:paraId="5AEF7F4C" w14:textId="77777777" w:rsidR="00D62643" w:rsidRDefault="00D62643" w:rsidP="003653D9">
      <w:pPr>
        <w:pStyle w:val="p2"/>
        <w:spacing w:line="360" w:lineRule="auto"/>
        <w:contextualSpacing/>
      </w:pPr>
      <w:r>
        <w:t>Open Graph.</w:t>
      </w:r>
    </w:p>
    <w:p w14:paraId="30F368B1" w14:textId="77777777" w:rsidR="00D62643" w:rsidRDefault="00D62643" w:rsidP="003653D9">
      <w:pPr>
        <w:pStyle w:val="p2"/>
        <w:spacing w:line="360" w:lineRule="auto"/>
        <w:contextualSpacing/>
      </w:pPr>
      <w:r>
        <w:t>Twitter Card.</w:t>
      </w:r>
    </w:p>
    <w:p w14:paraId="05041F3A" w14:textId="77777777" w:rsidR="00D62643" w:rsidRDefault="00D62643" w:rsidP="003653D9">
      <w:pPr>
        <w:pStyle w:val="p2"/>
        <w:spacing w:line="360" w:lineRule="auto"/>
        <w:contextualSpacing/>
      </w:pPr>
      <w:r>
        <w:t>Schema.</w:t>
      </w:r>
    </w:p>
    <w:p w14:paraId="0A2EAE25" w14:textId="77777777" w:rsidR="00D62643" w:rsidRDefault="00D62643" w:rsidP="003653D9">
      <w:pPr>
        <w:pStyle w:val="p2"/>
        <w:spacing w:line="360" w:lineRule="auto"/>
        <w:contextualSpacing/>
      </w:pPr>
      <w:r>
        <w:t>Canonical.</w:t>
      </w:r>
    </w:p>
    <w:p w14:paraId="3BDB6C27" w14:textId="77777777" w:rsidR="00D62643" w:rsidRDefault="00D62643" w:rsidP="003653D9">
      <w:pPr>
        <w:pStyle w:val="p2"/>
        <w:spacing w:line="360" w:lineRule="auto"/>
        <w:contextualSpacing/>
      </w:pPr>
      <w:r>
        <w:t>robots.</w:t>
      </w:r>
    </w:p>
    <w:p w14:paraId="6BD0DC2C" w14:textId="77777777" w:rsidR="00D62643" w:rsidRDefault="00D62643" w:rsidP="003653D9">
      <w:pPr>
        <w:pStyle w:val="p2"/>
        <w:spacing w:line="360" w:lineRule="auto"/>
        <w:contextualSpacing/>
      </w:pPr>
      <w:r>
        <w:t>sitemap.</w:t>
      </w:r>
    </w:p>
    <w:p w14:paraId="6396231E" w14:textId="77777777" w:rsidR="003653D9" w:rsidRDefault="00D62643" w:rsidP="003653D9">
      <w:pPr>
        <w:pStyle w:val="p2"/>
        <w:spacing w:line="360" w:lineRule="auto"/>
        <w:contextualSpacing/>
      </w:pPr>
      <w:r>
        <w:t>Alt obligatorio.</w:t>
      </w:r>
    </w:p>
    <w:p w14:paraId="549E7477" w14:textId="46591C0E" w:rsidR="00D62643" w:rsidRDefault="00D62643" w:rsidP="003653D9">
      <w:pPr>
        <w:pStyle w:val="p2"/>
        <w:spacing w:line="360" w:lineRule="auto"/>
        <w:contextualSpacing/>
      </w:pPr>
      <w:r>
        <w:t>Lazy loading.</w:t>
      </w:r>
    </w:p>
    <w:p w14:paraId="5DE6E161" w14:textId="77777777" w:rsidR="00D62643" w:rsidRDefault="005047E4" w:rsidP="00D62643">
      <w:r>
        <w:rPr>
          <w:noProof/>
        </w:rPr>
        <w:pict w14:anchorId="4560891B"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14:paraId="7D613282" w14:textId="77777777" w:rsidR="00D62643" w:rsidRDefault="00D62643" w:rsidP="00D62643">
      <w:pPr>
        <w:pStyle w:val="Ttulo1"/>
      </w:pPr>
      <w:r>
        <w:rPr>
          <w:rStyle w:val="s1"/>
        </w:rPr>
        <w:t>11. Accesibilidad</w:t>
      </w:r>
    </w:p>
    <w:p w14:paraId="14DB9120" w14:textId="77777777" w:rsidR="00D62643" w:rsidRDefault="00D62643" w:rsidP="003653D9">
      <w:pPr>
        <w:pStyle w:val="p2"/>
        <w:spacing w:line="360" w:lineRule="auto"/>
        <w:contextualSpacing/>
      </w:pPr>
      <w:r>
        <w:t>Contraste AA.</w:t>
      </w:r>
    </w:p>
    <w:p w14:paraId="465B41AE" w14:textId="77777777" w:rsidR="00D62643" w:rsidRDefault="00D62643" w:rsidP="003653D9">
      <w:pPr>
        <w:pStyle w:val="p2"/>
        <w:spacing w:line="360" w:lineRule="auto"/>
        <w:contextualSpacing/>
      </w:pPr>
      <w:r>
        <w:t>Hover.</w:t>
      </w:r>
    </w:p>
    <w:p w14:paraId="35F38DDF" w14:textId="77777777" w:rsidR="00D62643" w:rsidRDefault="00D62643" w:rsidP="003653D9">
      <w:pPr>
        <w:pStyle w:val="p2"/>
        <w:spacing w:line="360" w:lineRule="auto"/>
        <w:contextualSpacing/>
      </w:pPr>
      <w:r>
        <w:t>Focus.</w:t>
      </w:r>
    </w:p>
    <w:p w14:paraId="2D111CCF" w14:textId="77777777" w:rsidR="003653D9" w:rsidRDefault="00D62643" w:rsidP="003653D9">
      <w:pPr>
        <w:pStyle w:val="p2"/>
        <w:spacing w:line="360" w:lineRule="auto"/>
        <w:contextualSpacing/>
      </w:pPr>
      <w:r>
        <w:t>Responsive.</w:t>
      </w:r>
    </w:p>
    <w:p w14:paraId="37B1A281" w14:textId="261920EE" w:rsidR="00D62643" w:rsidRDefault="00D62643" w:rsidP="003653D9">
      <w:pPr>
        <w:pStyle w:val="p2"/>
        <w:spacing w:line="360" w:lineRule="auto"/>
        <w:contextualSpacing/>
      </w:pPr>
      <w:r>
        <w:t>Navegación teclado.</w:t>
      </w:r>
    </w:p>
    <w:p w14:paraId="34B41032" w14:textId="77777777" w:rsidR="00D62643" w:rsidRDefault="005047E4" w:rsidP="00D62643">
      <w:r>
        <w:rPr>
          <w:noProof/>
        </w:rPr>
        <w:pict w14:anchorId="223AE318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7ADE2620" w14:textId="77777777" w:rsidR="00D62643" w:rsidRDefault="00D62643" w:rsidP="00D62643">
      <w:pPr>
        <w:pStyle w:val="Ttulo1"/>
      </w:pPr>
      <w:r>
        <w:rPr>
          <w:rStyle w:val="s1"/>
        </w:rPr>
        <w:t>12. Responsive</w:t>
      </w:r>
    </w:p>
    <w:p w14:paraId="3769A345" w14:textId="77777777" w:rsidR="00D62643" w:rsidRDefault="00D62643" w:rsidP="003653D9">
      <w:pPr>
        <w:pStyle w:val="p2"/>
        <w:spacing w:line="360" w:lineRule="auto"/>
        <w:contextualSpacing/>
      </w:pPr>
      <w:r>
        <w:t>Breakpoints.</w:t>
      </w:r>
    </w:p>
    <w:p w14:paraId="6AA95B77" w14:textId="77777777" w:rsidR="00D62643" w:rsidRDefault="00D62643" w:rsidP="003653D9">
      <w:pPr>
        <w:pStyle w:val="p2"/>
        <w:spacing w:line="360" w:lineRule="auto"/>
        <w:contextualSpacing/>
      </w:pPr>
      <w:r>
        <w:t>Desktop.</w:t>
      </w:r>
    </w:p>
    <w:p w14:paraId="7E26D66B" w14:textId="77777777" w:rsidR="00D62643" w:rsidRDefault="00D62643" w:rsidP="003653D9">
      <w:pPr>
        <w:pStyle w:val="p2"/>
        <w:spacing w:line="360" w:lineRule="auto"/>
        <w:contextualSpacing/>
      </w:pPr>
      <w:r>
        <w:t>Tablet.</w:t>
      </w:r>
    </w:p>
    <w:p w14:paraId="32FCC02E" w14:textId="77777777" w:rsidR="00D62643" w:rsidRDefault="00D62643" w:rsidP="003653D9">
      <w:pPr>
        <w:pStyle w:val="p2"/>
        <w:spacing w:line="360" w:lineRule="auto"/>
        <w:contextualSpacing/>
      </w:pPr>
      <w:r>
        <w:t>Móvil.</w:t>
      </w:r>
    </w:p>
    <w:p w14:paraId="35207B17" w14:textId="77777777" w:rsidR="003653D9" w:rsidRDefault="00D62643" w:rsidP="003653D9">
      <w:pPr>
        <w:pStyle w:val="p2"/>
        <w:spacing w:line="360" w:lineRule="auto"/>
        <w:contextualSpacing/>
      </w:pPr>
      <w:r>
        <w:t>Qué cambia.</w:t>
      </w:r>
    </w:p>
    <w:p w14:paraId="4227B3B9" w14:textId="2AA272F2" w:rsidR="00D62643" w:rsidRDefault="00D62643" w:rsidP="003653D9">
      <w:pPr>
        <w:pStyle w:val="p2"/>
        <w:spacing w:line="360" w:lineRule="auto"/>
        <w:contextualSpacing/>
      </w:pPr>
      <w:r>
        <w:t>Qué nunca cambia.</w:t>
      </w:r>
    </w:p>
    <w:p w14:paraId="08268E36" w14:textId="77777777" w:rsidR="00D62643" w:rsidRDefault="005047E4" w:rsidP="00D62643">
      <w:r>
        <w:rPr>
          <w:noProof/>
        </w:rPr>
        <w:pict w14:anchorId="303E9C48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4A2A6477" w14:textId="77777777" w:rsidR="00D62643" w:rsidRDefault="00D62643" w:rsidP="00D62643">
      <w:pPr>
        <w:pStyle w:val="Ttulo1"/>
      </w:pPr>
      <w:r>
        <w:rPr>
          <w:rStyle w:val="s1"/>
        </w:rPr>
        <w:t>13. Rendimiento</w:t>
      </w:r>
    </w:p>
    <w:p w14:paraId="575D0192" w14:textId="77777777" w:rsidR="00D62643" w:rsidRDefault="00D62643" w:rsidP="003653D9">
      <w:pPr>
        <w:pStyle w:val="p2"/>
        <w:spacing w:line="360" w:lineRule="auto"/>
        <w:contextualSpacing/>
      </w:pPr>
      <w:r>
        <w:t>Imágenes WebP.</w:t>
      </w:r>
    </w:p>
    <w:p w14:paraId="26121DCD" w14:textId="77777777" w:rsidR="00D62643" w:rsidRDefault="00D62643" w:rsidP="003653D9">
      <w:pPr>
        <w:pStyle w:val="p2"/>
        <w:spacing w:line="360" w:lineRule="auto"/>
        <w:contextualSpacing/>
      </w:pPr>
      <w:r>
        <w:t>Sin Bootstrap.</w:t>
      </w:r>
    </w:p>
    <w:p w14:paraId="200DFA32" w14:textId="77777777" w:rsidR="00D62643" w:rsidRDefault="00D62643" w:rsidP="003653D9">
      <w:pPr>
        <w:pStyle w:val="p2"/>
        <w:spacing w:line="360" w:lineRule="auto"/>
        <w:contextualSpacing/>
      </w:pPr>
      <w:r>
        <w:lastRenderedPageBreak/>
        <w:t>Sin librerías innecesarias.</w:t>
      </w:r>
    </w:p>
    <w:p w14:paraId="5C3D1083" w14:textId="77777777" w:rsidR="003653D9" w:rsidRDefault="00D62643" w:rsidP="003653D9">
      <w:pPr>
        <w:pStyle w:val="p2"/>
        <w:spacing w:line="360" w:lineRule="auto"/>
        <w:contextualSpacing/>
      </w:pPr>
      <w:r>
        <w:t>CSS limpio.</w:t>
      </w:r>
    </w:p>
    <w:p w14:paraId="762F3B03" w14:textId="6156DBD9" w:rsidR="00D62643" w:rsidRDefault="00D62643" w:rsidP="003653D9">
      <w:pPr>
        <w:pStyle w:val="p2"/>
        <w:spacing w:line="360" w:lineRule="auto"/>
        <w:contextualSpacing/>
      </w:pPr>
      <w:r>
        <w:t>JS mínimo.</w:t>
      </w:r>
    </w:p>
    <w:p w14:paraId="0CF7CA8B" w14:textId="77777777" w:rsidR="00D62643" w:rsidRDefault="005047E4" w:rsidP="00D62643">
      <w:r>
        <w:rPr>
          <w:noProof/>
        </w:rPr>
        <w:pict w14:anchorId="3486A316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1921F1EB" w14:textId="77777777" w:rsidR="00D62643" w:rsidRDefault="00D62643" w:rsidP="00D62643">
      <w:pPr>
        <w:pStyle w:val="Ttulo1"/>
      </w:pPr>
      <w:r>
        <w:rPr>
          <w:rStyle w:val="s1"/>
        </w:rPr>
        <w:t>14. Reglas para IA</w:t>
      </w:r>
    </w:p>
    <w:p w14:paraId="34758AF5" w14:textId="77777777" w:rsidR="00D62643" w:rsidRDefault="00D62643" w:rsidP="00D62643">
      <w:pPr>
        <w:pStyle w:val="Ttulo2"/>
      </w:pPr>
      <w:r>
        <w:rPr>
          <w:rStyle w:val="s1"/>
        </w:rPr>
        <w:t>Cuando una IA modifique el proyecto deberá:</w:t>
      </w:r>
    </w:p>
    <w:p w14:paraId="1C60AF19" w14:textId="77777777" w:rsidR="00D62643" w:rsidRDefault="00D62643" w:rsidP="00A26F8D">
      <w:pPr>
        <w:pStyle w:val="p2"/>
        <w:spacing w:line="360" w:lineRule="auto"/>
        <w:contextualSpacing/>
      </w:pPr>
      <w:r>
        <w:rPr>
          <w:rFonts w:ascii="Apple Color Emoji" w:hAnsi="Apple Color Emoji" w:cs="Apple Color Emoji"/>
        </w:rPr>
        <w:t>✔</w:t>
      </w:r>
      <w:r>
        <w:t xml:space="preserve"> mantener la identidad.</w:t>
      </w:r>
    </w:p>
    <w:p w14:paraId="442A209B" w14:textId="77777777" w:rsidR="00D62643" w:rsidRDefault="00D62643" w:rsidP="00A26F8D">
      <w:pPr>
        <w:pStyle w:val="p2"/>
        <w:spacing w:line="360" w:lineRule="auto"/>
        <w:contextualSpacing/>
      </w:pPr>
      <w:r>
        <w:rPr>
          <w:rFonts w:ascii="Apple Color Emoji" w:hAnsi="Apple Color Emoji" w:cs="Apple Color Emoji"/>
        </w:rPr>
        <w:t>✔</w:t>
      </w:r>
      <w:r>
        <w:t xml:space="preserve"> no cambiar nombres.</w:t>
      </w:r>
    </w:p>
    <w:p w14:paraId="1F31C1F0" w14:textId="77777777" w:rsidR="00D62643" w:rsidRDefault="00D62643" w:rsidP="00A26F8D">
      <w:pPr>
        <w:pStyle w:val="p2"/>
        <w:spacing w:line="360" w:lineRule="auto"/>
        <w:contextualSpacing/>
      </w:pPr>
      <w:r>
        <w:rPr>
          <w:rFonts w:ascii="Apple Color Emoji" w:hAnsi="Apple Color Emoji" w:cs="Apple Color Emoji"/>
        </w:rPr>
        <w:t>✔</w:t>
      </w:r>
      <w:r>
        <w:t xml:space="preserve"> no inventar colores.</w:t>
      </w:r>
    </w:p>
    <w:p w14:paraId="52E9CFAE" w14:textId="77777777" w:rsidR="00D62643" w:rsidRDefault="00D62643" w:rsidP="00A26F8D">
      <w:pPr>
        <w:pStyle w:val="p2"/>
        <w:spacing w:line="360" w:lineRule="auto"/>
        <w:contextualSpacing/>
      </w:pPr>
      <w:r>
        <w:rPr>
          <w:rFonts w:ascii="Apple Color Emoji" w:hAnsi="Apple Color Emoji" w:cs="Apple Color Emoji"/>
        </w:rPr>
        <w:t>✔</w:t>
      </w:r>
      <w:r>
        <w:t xml:space="preserve"> no sustituir tipografías.</w:t>
      </w:r>
    </w:p>
    <w:p w14:paraId="6ED12897" w14:textId="77777777" w:rsidR="00D62643" w:rsidRDefault="00D62643" w:rsidP="00A26F8D">
      <w:pPr>
        <w:pStyle w:val="p2"/>
        <w:spacing w:line="360" w:lineRule="auto"/>
        <w:contextualSpacing/>
      </w:pPr>
      <w:r>
        <w:rPr>
          <w:rFonts w:ascii="Apple Color Emoji" w:hAnsi="Apple Color Emoji" w:cs="Apple Color Emoji"/>
        </w:rPr>
        <w:t>✔</w:t>
      </w:r>
      <w:r>
        <w:t xml:space="preserve"> reutilizar componentes.</w:t>
      </w:r>
    </w:p>
    <w:p w14:paraId="690F15A6" w14:textId="77777777" w:rsidR="00D62643" w:rsidRDefault="00D62643" w:rsidP="00A26F8D">
      <w:pPr>
        <w:pStyle w:val="p2"/>
        <w:spacing w:line="360" w:lineRule="auto"/>
        <w:contextualSpacing/>
      </w:pPr>
      <w:r>
        <w:rPr>
          <w:rFonts w:ascii="Apple Color Emoji" w:hAnsi="Apple Color Emoji" w:cs="Apple Color Emoji"/>
        </w:rPr>
        <w:t>✔</w:t>
      </w:r>
      <w:r>
        <w:t xml:space="preserve"> mantener SEO.</w:t>
      </w:r>
    </w:p>
    <w:p w14:paraId="02BE779F" w14:textId="77777777" w:rsidR="00D62643" w:rsidRDefault="00D62643" w:rsidP="00A26F8D">
      <w:pPr>
        <w:pStyle w:val="p2"/>
        <w:spacing w:line="360" w:lineRule="auto"/>
        <w:contextualSpacing/>
      </w:pPr>
      <w:r>
        <w:rPr>
          <w:rFonts w:ascii="Apple Color Emoji" w:hAnsi="Apple Color Emoji" w:cs="Apple Color Emoji"/>
        </w:rPr>
        <w:t>✔</w:t>
      </w:r>
      <w:r>
        <w:t xml:space="preserve"> mantener accesibilidad.</w:t>
      </w:r>
    </w:p>
    <w:p w14:paraId="1D17A370" w14:textId="77777777" w:rsidR="00A26F8D" w:rsidRDefault="00D62643" w:rsidP="00A26F8D">
      <w:pPr>
        <w:pStyle w:val="p2"/>
        <w:spacing w:line="360" w:lineRule="auto"/>
        <w:contextualSpacing/>
      </w:pPr>
      <w:r>
        <w:rPr>
          <w:rFonts w:ascii="Apple Color Emoji" w:hAnsi="Apple Color Emoji" w:cs="Apple Color Emoji"/>
        </w:rPr>
        <w:t>✔</w:t>
      </w:r>
      <w:r>
        <w:t xml:space="preserve"> mantener coherencia editorial.</w:t>
      </w:r>
    </w:p>
    <w:p w14:paraId="70B49C60" w14:textId="04FA9AF7" w:rsidR="00D62643" w:rsidRDefault="00D62643" w:rsidP="00A26F8D">
      <w:pPr>
        <w:pStyle w:val="p2"/>
        <w:spacing w:line="360" w:lineRule="auto"/>
        <w:contextualSpacing/>
      </w:pPr>
      <w:r>
        <w:rPr>
          <w:rFonts w:ascii="Apple Color Emoji" w:hAnsi="Apple Color Emoji" w:cs="Apple Color Emoji"/>
        </w:rPr>
        <w:t>✔</w:t>
      </w:r>
      <w:r>
        <w:t xml:space="preserve"> explicar cualquier cambio importante.</w:t>
      </w:r>
    </w:p>
    <w:p w14:paraId="5BE00F60" w14:textId="77777777" w:rsidR="00D62643" w:rsidRDefault="005047E4" w:rsidP="00D62643">
      <w:r>
        <w:rPr>
          <w:noProof/>
        </w:rPr>
        <w:pict w14:anchorId="127C3F35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3DBAC37F" w14:textId="77777777" w:rsidR="00D62643" w:rsidRDefault="00D62643" w:rsidP="00D62643">
      <w:pPr>
        <w:pStyle w:val="Ttulo1"/>
      </w:pPr>
      <w:r>
        <w:rPr>
          <w:rStyle w:val="s1"/>
        </w:rPr>
        <w:t>15. Principios irrenunciables</w:t>
      </w:r>
    </w:p>
    <w:p w14:paraId="40EAAF03" w14:textId="77777777" w:rsidR="00D62643" w:rsidRDefault="00D62643" w:rsidP="00A26F8D">
      <w:pPr>
        <w:pStyle w:val="p2"/>
        <w:spacing w:line="360" w:lineRule="auto"/>
        <w:contextualSpacing/>
      </w:pPr>
      <w:r>
        <w:t>Creo que deberíamos terminar con esto.</w:t>
      </w:r>
    </w:p>
    <w:p w14:paraId="0648D1B2" w14:textId="77777777" w:rsidR="00D62643" w:rsidRDefault="00D62643" w:rsidP="00A26F8D">
      <w:pPr>
        <w:pStyle w:val="p2"/>
        <w:spacing w:line="360" w:lineRule="auto"/>
        <w:contextualSpacing/>
      </w:pPr>
      <w:r>
        <w:t>No son normas.</w:t>
      </w:r>
    </w:p>
    <w:p w14:paraId="32A157B5" w14:textId="77777777" w:rsidR="00D62643" w:rsidRDefault="00D62643" w:rsidP="00A26F8D">
      <w:pPr>
        <w:pStyle w:val="p2"/>
        <w:spacing w:line="360" w:lineRule="auto"/>
        <w:contextualSpacing/>
      </w:pPr>
      <w:r>
        <w:t>Son filosofía.</w:t>
      </w:r>
    </w:p>
    <w:p w14:paraId="72AE7D83" w14:textId="77777777" w:rsidR="00D62643" w:rsidRDefault="00D62643" w:rsidP="00A26F8D">
      <w:pPr>
        <w:pStyle w:val="p2"/>
        <w:spacing w:line="360" w:lineRule="auto"/>
        <w:contextualSpacing/>
      </w:pPr>
      <w:r>
        <w:t>Por ejemplo:</w:t>
      </w:r>
    </w:p>
    <w:p w14:paraId="2B1204B9" w14:textId="77777777" w:rsidR="00D62643" w:rsidRDefault="00D62643" w:rsidP="00A26F8D">
      <w:pPr>
        <w:pStyle w:val="p4"/>
        <w:spacing w:line="360" w:lineRule="auto"/>
        <w:contextualSpacing/>
      </w:pPr>
      <w:r>
        <w:t>La web debe invitar a participar, no presionar.</w:t>
      </w:r>
    </w:p>
    <w:p w14:paraId="6D4C09E4" w14:textId="77777777" w:rsidR="00D62643" w:rsidRDefault="00D62643" w:rsidP="00A26F8D">
      <w:pPr>
        <w:pStyle w:val="p4"/>
        <w:spacing w:line="360" w:lineRule="auto"/>
        <w:contextualSpacing/>
      </w:pPr>
      <w:r>
        <w:t>Cada elemento debe tener un propósito.</w:t>
      </w:r>
    </w:p>
    <w:p w14:paraId="1924641F" w14:textId="77777777" w:rsidR="00D62643" w:rsidRDefault="00D62643" w:rsidP="00A26F8D">
      <w:pPr>
        <w:pStyle w:val="p4"/>
        <w:spacing w:line="360" w:lineRule="auto"/>
        <w:contextualSpacing/>
      </w:pPr>
      <w:r>
        <w:t>Menos elementos, mejor experiencia.</w:t>
      </w:r>
    </w:p>
    <w:p w14:paraId="2421A925" w14:textId="77777777" w:rsidR="00D62643" w:rsidRDefault="00D62643" w:rsidP="00A26F8D">
      <w:pPr>
        <w:pStyle w:val="p4"/>
        <w:spacing w:line="360" w:lineRule="auto"/>
        <w:contextualSpacing/>
      </w:pPr>
      <w:r>
        <w:t>La claridad es más importante que el impacto visual.</w:t>
      </w:r>
    </w:p>
    <w:p w14:paraId="3A62A68A" w14:textId="77777777" w:rsidR="00D62643" w:rsidRDefault="00D62643" w:rsidP="00A26F8D">
      <w:pPr>
        <w:pStyle w:val="p4"/>
        <w:spacing w:line="360" w:lineRule="auto"/>
        <w:contextualSpacing/>
      </w:pPr>
      <w:r>
        <w:t>La elegancia nace del equilibrio.</w:t>
      </w:r>
    </w:p>
    <w:p w14:paraId="60A1E491" w14:textId="77777777" w:rsidR="00A26F8D" w:rsidRDefault="00D62643" w:rsidP="00A26F8D">
      <w:pPr>
        <w:pStyle w:val="p4"/>
        <w:spacing w:line="360" w:lineRule="auto"/>
        <w:contextualSpacing/>
      </w:pPr>
      <w:r>
        <w:t>La tecnología está al servicio del conocimiento.</w:t>
      </w:r>
    </w:p>
    <w:p w14:paraId="58C0AB8A" w14:textId="3DCA6EBC" w:rsidR="00D62643" w:rsidRPr="000247BC" w:rsidRDefault="00D62643" w:rsidP="00A26F8D">
      <w:pPr>
        <w:pStyle w:val="p4"/>
        <w:spacing w:line="360" w:lineRule="auto"/>
        <w:contextualSpacing/>
      </w:pPr>
      <w:r>
        <w:t>La identidad debe mantenerse aunque evolucione el proyecto.</w:t>
      </w:r>
    </w:p>
    <w:sectPr w:rsidR="00D62643" w:rsidRPr="000247BC">
      <w:footerReference w:type="default" r:id="rId11"/>
      <w:footerReference w:type="first" r:id="rId12"/>
      <w:pgSz w:w="11907" w:h="16839" w:code="1"/>
      <w:pgMar w:top="1440" w:right="1008" w:bottom="1440" w:left="1008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D00D437" w14:textId="77777777" w:rsidR="005047E4" w:rsidRDefault="005047E4">
      <w:pPr>
        <w:spacing w:before="0" w:after="0" w:line="240" w:lineRule="auto"/>
      </w:pPr>
      <w:r>
        <w:separator/>
      </w:r>
    </w:p>
  </w:endnote>
  <w:endnote w:type="continuationSeparator" w:id="0">
    <w:p w14:paraId="63B47E94" w14:textId="77777777" w:rsidR="005047E4" w:rsidRDefault="005047E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ora">
    <w:panose1 w:val="00000000000000000000"/>
    <w:charset w:val="4D"/>
    <w:family w:val="auto"/>
    <w:pitch w:val="variable"/>
    <w:sig w:usb0="A00002FF" w:usb1="5000204B" w:usb2="00000000" w:usb3="00000000" w:csb0="000000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9107559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C01577" w14:textId="77777777" w:rsidR="00000000" w:rsidRDefault="00000000">
        <w:pPr>
          <w:pStyle w:val="Piedepgina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F74875" w14:textId="57F38D9D" w:rsidR="00000000" w:rsidRPr="008245E3" w:rsidRDefault="008245E3">
    <w:pPr>
      <w:pStyle w:val="Piedepgina"/>
    </w:pPr>
    <w:r>
      <w:t>WEB  I  Encuentro Puentes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CCF0975" w14:textId="77777777" w:rsidR="005047E4" w:rsidRDefault="005047E4">
      <w:pPr>
        <w:spacing w:before="0" w:after="0" w:line="240" w:lineRule="auto"/>
      </w:pPr>
      <w:r>
        <w:separator/>
      </w:r>
    </w:p>
  </w:footnote>
  <w:footnote w:type="continuationSeparator" w:id="0">
    <w:p w14:paraId="49234CEE" w14:textId="77777777" w:rsidR="005047E4" w:rsidRDefault="005047E4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102E59"/>
    <w:multiLevelType w:val="multilevel"/>
    <w:tmpl w:val="7AE6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7346F"/>
    <w:multiLevelType w:val="hybridMultilevel"/>
    <w:tmpl w:val="68B6724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0A6114"/>
    <w:multiLevelType w:val="hybridMultilevel"/>
    <w:tmpl w:val="27506FA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F630C6"/>
    <w:multiLevelType w:val="multilevel"/>
    <w:tmpl w:val="CF50D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7D48C8"/>
    <w:multiLevelType w:val="multilevel"/>
    <w:tmpl w:val="CBBA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4774072">
    <w:abstractNumId w:val="4"/>
  </w:num>
  <w:num w:numId="2" w16cid:durableId="620187623">
    <w:abstractNumId w:val="1"/>
  </w:num>
  <w:num w:numId="3" w16cid:durableId="1132938418">
    <w:abstractNumId w:val="2"/>
  </w:num>
  <w:num w:numId="4" w16cid:durableId="717048803">
    <w:abstractNumId w:val="3"/>
  </w:num>
  <w:num w:numId="5" w16cid:durableId="122410412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5E3"/>
    <w:rsid w:val="000247BC"/>
    <w:rsid w:val="003653D9"/>
    <w:rsid w:val="005047E4"/>
    <w:rsid w:val="0072788E"/>
    <w:rsid w:val="008245E3"/>
    <w:rsid w:val="009E7B1D"/>
    <w:rsid w:val="00A26F8D"/>
    <w:rsid w:val="00D62643"/>
    <w:rsid w:val="00DA6D9F"/>
    <w:rsid w:val="00F36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48215B"/>
  <w15:docId w15:val="{65859BA6-3D6B-F041-9B64-0A5AFAD94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ja-JP" w:bidi="ar-SA"/>
      </w:rPr>
    </w:rPrDefault>
    <w:pPrDefault>
      <w:pPr>
        <w:spacing w:before="100" w:beforeAutospacing="1" w:after="100" w:afterAutospacing="1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/>
    <w:lsdException w:name="Closing" w:semiHidden="1" w:uiPriority="32" w:unhideWhenUsed="1" w:qFormat="1"/>
    <w:lsdException w:name="Signature" w:semiHidden="1" w:uiPriority="33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45E3"/>
    <w:rPr>
      <w:rFonts w:ascii="Lora" w:hAnsi="Lora"/>
      <w:color w:val="000000" w:themeColor="text1"/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8245E3"/>
    <w:pPr>
      <w:keepNext/>
      <w:keepLines/>
      <w:spacing w:before="360" w:line="240" w:lineRule="auto"/>
      <w:outlineLvl w:val="0"/>
    </w:pPr>
    <w:rPr>
      <w:rFonts w:asciiTheme="majorHAnsi" w:eastAsiaTheme="majorEastAsia" w:hAnsiTheme="majorHAnsi" w:cstheme="majorBidi"/>
      <w:caps/>
      <w:color w:val="79498B" w:themeColor="accent6"/>
      <w:spacing w:val="14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245E3"/>
    <w:pPr>
      <w:keepNext/>
      <w:keepLines/>
      <w:spacing w:after="240" w:line="240" w:lineRule="auto"/>
      <w:contextualSpacing/>
      <w:outlineLvl w:val="1"/>
    </w:pPr>
    <w:rPr>
      <w:rFonts w:asciiTheme="majorHAnsi" w:eastAsiaTheme="majorEastAsia" w:hAnsiTheme="majorHAnsi" w:cstheme="majorBidi"/>
      <w:i/>
      <w:caps/>
      <w:color w:val="79498B" w:themeColor="accent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72C6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0" w:after="200" w:line="240" w:lineRule="auto"/>
      <w:outlineLvl w:val="3"/>
    </w:pPr>
    <w:rPr>
      <w:rFonts w:asciiTheme="majorHAnsi" w:eastAsiaTheme="majorEastAsia" w:hAnsiTheme="majorHAnsi" w:cstheme="majorBidi"/>
      <w:iCs/>
      <w:color w:val="0072C6" w:themeColor="accent1"/>
      <w:sz w:val="3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after="180" w:line="240" w:lineRule="auto"/>
      <w:outlineLvl w:val="4"/>
    </w:pPr>
    <w:rPr>
      <w:rFonts w:asciiTheme="majorHAnsi" w:eastAsiaTheme="majorEastAsia" w:hAnsiTheme="majorHAnsi" w:cstheme="majorBidi"/>
      <w:i/>
      <w:color w:val="0072C6" w:themeColor="accent1"/>
      <w:sz w:val="3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after="180" w:line="240" w:lineRule="auto"/>
      <w:outlineLvl w:val="5"/>
    </w:pPr>
    <w:rPr>
      <w:rFonts w:asciiTheme="majorHAnsi" w:eastAsiaTheme="majorEastAsia" w:hAnsiTheme="majorHAnsi" w:cstheme="majorBidi"/>
      <w:sz w:val="3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after="180" w:line="240" w:lineRule="auto"/>
      <w:outlineLvl w:val="6"/>
    </w:pPr>
    <w:rPr>
      <w:rFonts w:asciiTheme="majorHAnsi" w:eastAsiaTheme="majorEastAsia" w:hAnsiTheme="majorHAnsi" w:cstheme="majorBidi"/>
      <w:i/>
      <w:iCs/>
      <w:sz w:val="3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after="180" w:line="240" w:lineRule="auto"/>
      <w:outlineLvl w:val="7"/>
    </w:pPr>
    <w:rPr>
      <w:rFonts w:asciiTheme="majorHAnsi" w:eastAsiaTheme="majorEastAsia" w:hAnsiTheme="majorHAnsi" w:cstheme="majorBidi"/>
      <w:sz w:val="26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after="180" w:line="240" w:lineRule="auto"/>
      <w:outlineLvl w:val="8"/>
    </w:pPr>
    <w:rPr>
      <w:rFonts w:asciiTheme="majorHAnsi" w:eastAsiaTheme="majorEastAsia" w:hAnsiTheme="majorHAnsi" w:cstheme="majorBidi"/>
      <w:i/>
      <w:iCs/>
      <w:sz w:val="26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ireccin">
    <w:name w:val="Dirección"/>
    <w:basedOn w:val="Normal"/>
    <w:uiPriority w:val="2"/>
    <w:qFormat/>
    <w:pPr>
      <w:spacing w:after="600" w:line="240" w:lineRule="auto"/>
      <w:ind w:right="3024"/>
      <w:contextualSpacing/>
    </w:pPr>
    <w:rPr>
      <w:caps/>
      <w:spacing w:val="28"/>
    </w:rPr>
  </w:style>
  <w:style w:type="character" w:styleId="Ttulodellibro">
    <w:name w:val="Book Title"/>
    <w:basedOn w:val="Fuentedeprrafopredeter"/>
    <w:uiPriority w:val="33"/>
    <w:semiHidden/>
    <w:unhideWhenUsed/>
    <w:qFormat/>
    <w:rPr>
      <w:b w:val="0"/>
      <w:bCs/>
      <w:i w:val="0"/>
      <w:iCs/>
      <w:color w:val="0072C6" w:themeColor="accent1"/>
      <w:spacing w:val="0"/>
      <w:u w:val="single"/>
    </w:rPr>
  </w:style>
  <w:style w:type="table" w:customStyle="1" w:styleId="BusinessPaper">
    <w:name w:val="Business Paper"/>
    <w:basedOn w:val="Tablanormal"/>
    <w:uiPriority w:val="99"/>
    <w:pPr>
      <w:spacing w:before="240" w:after="180" w:line="240" w:lineRule="auto"/>
    </w:pPr>
    <w:rPr>
      <w:b/>
    </w:rPr>
    <w:tblPr>
      <w:tblBorders>
        <w:bottom w:val="single" w:sz="6" w:space="0" w:color="0072C6" w:themeColor="accent1"/>
        <w:insideH w:val="single" w:sz="6" w:space="0" w:color="0072C6" w:themeColor="accent1"/>
      </w:tblBorders>
      <w:tblCellMar>
        <w:left w:w="230" w:type="dxa"/>
        <w:right w:w="0" w:type="dxa"/>
      </w:tblCellMar>
    </w:tblPr>
    <w:tblStylePr w:type="firstRow">
      <w:pPr>
        <w:wordWrap/>
        <w:spacing w:beforeLines="0" w:before="200" w:beforeAutospacing="0" w:afterLines="0" w:after="160" w:afterAutospacing="0"/>
      </w:pPr>
      <w:rPr>
        <w:b/>
        <w:i w:val="0"/>
        <w:color w:val="FDF9F7" w:themeColor="background2"/>
        <w:sz w:val="28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72C6" w:themeFill="accent1"/>
        <w:vAlign w:val="bottom"/>
      </w:tcPr>
    </w:tblStylePr>
    <w:tblStylePr w:type="firstCol">
      <w:pPr>
        <w:wordWrap/>
        <w:spacing w:beforeLines="0" w:before="240" w:beforeAutospacing="0" w:afterLines="0" w:after="180" w:afterAutospacing="0"/>
        <w:jc w:val="right"/>
      </w:pPr>
      <w:rPr>
        <w:rFonts w:asciiTheme="majorHAnsi" w:hAnsiTheme="majorHAnsi"/>
        <w:b w:val="0"/>
        <w:i w:val="0"/>
        <w:color w:val="F98723" w:themeColor="accent2"/>
        <w:sz w:val="24"/>
      </w:rPr>
    </w:tblStylePr>
    <w:tblStylePr w:type="nwCell">
      <w:pPr>
        <w:wordWrap/>
        <w:jc w:val="left"/>
      </w:pPr>
    </w:tblStylePr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paragraph" w:styleId="Cierre">
    <w:name w:val="Closing"/>
    <w:basedOn w:val="Normal"/>
    <w:link w:val="CierreCar"/>
    <w:uiPriority w:val="32"/>
    <w:unhideWhenUsed/>
    <w:qFormat/>
    <w:pPr>
      <w:spacing w:before="720" w:after="0" w:line="240" w:lineRule="auto"/>
      <w:contextualSpacing/>
    </w:pPr>
    <w:rPr>
      <w:rFonts w:eastAsiaTheme="minorEastAsia"/>
      <w:bCs/>
      <w:caps/>
      <w:spacing w:val="28"/>
      <w:szCs w:val="18"/>
    </w:rPr>
  </w:style>
  <w:style w:type="character" w:customStyle="1" w:styleId="CierreCar">
    <w:name w:val="Cierre Car"/>
    <w:basedOn w:val="Fuentedeprrafopredeter"/>
    <w:link w:val="Cierre"/>
    <w:uiPriority w:val="32"/>
    <w:rPr>
      <w:rFonts w:eastAsiaTheme="minorEastAsia"/>
      <w:bCs/>
      <w:caps/>
      <w:spacing w:val="28"/>
      <w:szCs w:val="18"/>
    </w:rPr>
  </w:style>
  <w:style w:type="paragraph" w:styleId="Firma">
    <w:name w:val="Signature"/>
    <w:basedOn w:val="Normal"/>
    <w:link w:val="FirmaCar"/>
    <w:uiPriority w:val="33"/>
    <w:unhideWhenUsed/>
    <w:qFormat/>
    <w:pPr>
      <w:spacing w:before="1080" w:after="280" w:line="240" w:lineRule="auto"/>
      <w:contextualSpacing/>
    </w:pPr>
    <w:rPr>
      <w:rFonts w:eastAsiaTheme="minorEastAsia"/>
      <w:bCs/>
      <w:caps/>
      <w:spacing w:val="28"/>
      <w:szCs w:val="18"/>
    </w:rPr>
  </w:style>
  <w:style w:type="character" w:customStyle="1" w:styleId="FirmaCar">
    <w:name w:val="Firma Car"/>
    <w:basedOn w:val="Fuentedeprrafopredeter"/>
    <w:link w:val="Firma"/>
    <w:uiPriority w:val="33"/>
    <w:rPr>
      <w:rFonts w:eastAsiaTheme="minorEastAsia"/>
      <w:bCs/>
      <w:caps/>
      <w:color w:val="0072C6" w:themeColor="accent1"/>
      <w:spacing w:val="28"/>
      <w:sz w:val="24"/>
      <w:szCs w:val="18"/>
    </w:rPr>
  </w:style>
  <w:style w:type="paragraph" w:styleId="Fecha">
    <w:name w:val="Date"/>
    <w:basedOn w:val="Normal"/>
    <w:link w:val="FechaCar"/>
    <w:uiPriority w:val="1"/>
    <w:qFormat/>
    <w:pPr>
      <w:spacing w:after="600" w:line="240" w:lineRule="auto"/>
      <w:ind w:right="3024"/>
      <w:contextualSpacing/>
    </w:pPr>
    <w:rPr>
      <w:b/>
      <w:spacing w:val="28"/>
      <w:sz w:val="32"/>
    </w:rPr>
  </w:style>
  <w:style w:type="character" w:customStyle="1" w:styleId="FechaCar">
    <w:name w:val="Fecha Car"/>
    <w:basedOn w:val="Fuentedeprrafopredeter"/>
    <w:link w:val="Fecha"/>
    <w:uiPriority w:val="1"/>
    <w:rPr>
      <w:b/>
      <w:spacing w:val="28"/>
      <w:sz w:val="32"/>
    </w:rPr>
  </w:style>
  <w:style w:type="character" w:styleId="nfasis">
    <w:name w:val="Emphasis"/>
    <w:basedOn w:val="Fuentedeprrafopredeter"/>
    <w:uiPriority w:val="20"/>
    <w:semiHidden/>
    <w:unhideWhenUsed/>
    <w:qFormat/>
    <w:rPr>
      <w:i/>
      <w:iCs/>
      <w:color w:val="F98723" w:themeColor="accent2"/>
    </w:rPr>
  </w:style>
  <w:style w:type="paragraph" w:styleId="Ttulo">
    <w:name w:val="Title"/>
    <w:basedOn w:val="Normal"/>
    <w:next w:val="Normal"/>
    <w:link w:val="TtuloCar"/>
    <w:uiPriority w:val="1"/>
    <w:semiHidden/>
    <w:unhideWhenUsed/>
    <w:pPr>
      <w:spacing w:before="0" w:after="0" w:line="240" w:lineRule="auto"/>
      <w:contextualSpacing/>
    </w:pPr>
    <w:rPr>
      <w:rFonts w:asciiTheme="majorHAnsi" w:eastAsiaTheme="majorEastAsia" w:hAnsiTheme="majorHAnsi" w:cstheme="majorBidi"/>
      <w:color w:val="F98723" w:themeColor="accent2"/>
      <w:spacing w:val="-10"/>
      <w:kern w:val="28"/>
      <w:sz w:val="84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8245E3"/>
    <w:rPr>
      <w:rFonts w:asciiTheme="majorHAnsi" w:eastAsiaTheme="majorEastAsia" w:hAnsiTheme="majorHAnsi" w:cstheme="majorBidi"/>
      <w:caps/>
      <w:color w:val="79498B" w:themeColor="accent6"/>
      <w:spacing w:val="14"/>
      <w:szCs w:val="32"/>
      <w:lang w:val="en-GB"/>
    </w:rPr>
  </w:style>
  <w:style w:type="character" w:styleId="nfasisintenso">
    <w:name w:val="Intense Emphasis"/>
    <w:basedOn w:val="Fuentedeprrafopredeter"/>
    <w:uiPriority w:val="21"/>
    <w:semiHidden/>
    <w:unhideWhenUsed/>
    <w:qFormat/>
    <w:rPr>
      <w:b/>
      <w:i/>
      <w:iCs/>
      <w:color w:val="F98723" w:themeColor="accent2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pPr>
      <w:spacing w:before="360" w:after="360" w:line="240" w:lineRule="auto"/>
      <w:ind w:left="691" w:right="691"/>
    </w:pPr>
    <w:rPr>
      <w:i/>
      <w:iCs/>
      <w:color w:val="F98723" w:themeColor="accent2"/>
      <w:spacing w:val="14"/>
      <w:sz w:val="40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Pr>
      <w:i/>
      <w:iCs/>
      <w:color w:val="F98723" w:themeColor="accent2"/>
      <w:spacing w:val="14"/>
      <w:sz w:val="40"/>
      <w:szCs w:val="24"/>
    </w:rPr>
  </w:style>
  <w:style w:type="character" w:styleId="Referenciaintensa">
    <w:name w:val="Intense Reference"/>
    <w:basedOn w:val="Fuentedeprrafopredeter"/>
    <w:uiPriority w:val="32"/>
    <w:semiHidden/>
    <w:unhideWhenUsed/>
    <w:qFormat/>
    <w:rPr>
      <w:b/>
      <w:bCs/>
      <w:i/>
      <w:caps/>
      <w:smallCaps w:val="0"/>
      <w:color w:val="0072C6" w:themeColor="accent1"/>
      <w:spacing w:val="0"/>
    </w:rPr>
  </w:style>
  <w:style w:type="table" w:customStyle="1" w:styleId="Tabladelista3-nfasis11">
    <w:name w:val="Tabla de lista 3 - Énfasis 11"/>
    <w:basedOn w:val="Tabla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72C6" w:themeColor="accent1"/>
        <w:left w:val="single" w:sz="4" w:space="0" w:color="0072C6" w:themeColor="accent1"/>
        <w:bottom w:val="single" w:sz="4" w:space="0" w:color="0072C6" w:themeColor="accent1"/>
        <w:right w:val="single" w:sz="4" w:space="0" w:color="0072C6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2C6" w:themeFill="accent1"/>
      </w:tcPr>
    </w:tblStylePr>
    <w:tblStylePr w:type="lastRow">
      <w:rPr>
        <w:b/>
        <w:bCs/>
      </w:rPr>
      <w:tblPr/>
      <w:tcPr>
        <w:tcBorders>
          <w:top w:val="double" w:sz="4" w:space="0" w:color="0072C6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2C6" w:themeColor="accent1"/>
          <w:right w:val="single" w:sz="4" w:space="0" w:color="0072C6" w:themeColor="accent1"/>
        </w:tcBorders>
      </w:tcPr>
    </w:tblStylePr>
    <w:tblStylePr w:type="band1Horz">
      <w:tblPr/>
      <w:tcPr>
        <w:tcBorders>
          <w:top w:val="single" w:sz="4" w:space="0" w:color="0072C6" w:themeColor="accent1"/>
          <w:bottom w:val="single" w:sz="4" w:space="0" w:color="0072C6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2C6" w:themeColor="accent1"/>
          <w:left w:val="nil"/>
        </w:tcBorders>
      </w:tcPr>
    </w:tblStylePr>
    <w:tblStylePr w:type="swCell">
      <w:tblPr/>
      <w:tcPr>
        <w:tcBorders>
          <w:top w:val="double" w:sz="4" w:space="0" w:color="0072C6" w:themeColor="accent1"/>
          <w:right w:val="nil"/>
        </w:tcBorders>
      </w:tcPr>
    </w:tblStylePr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styleId="Cita">
    <w:name w:val="Quote"/>
    <w:basedOn w:val="Normal"/>
    <w:next w:val="Normal"/>
    <w:link w:val="CitaCar"/>
    <w:uiPriority w:val="29"/>
    <w:semiHidden/>
    <w:unhideWhenUsed/>
    <w:qFormat/>
    <w:pPr>
      <w:spacing w:before="360" w:after="360"/>
      <w:ind w:left="691" w:right="691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semiHidden/>
    <w:rPr>
      <w:i/>
      <w:iCs/>
      <w:color w:val="0072C6" w:themeColor="accent1"/>
      <w:sz w:val="24"/>
      <w:szCs w:val="24"/>
    </w:rPr>
  </w:style>
  <w:style w:type="character" w:styleId="Fuerte">
    <w:name w:val="Strong"/>
    <w:basedOn w:val="Fuentedeprrafopredeter"/>
    <w:uiPriority w:val="22"/>
    <w:semiHidden/>
    <w:unhideWhenUsed/>
    <w:qFormat/>
    <w:rPr>
      <w:b/>
      <w:bCs/>
      <w:color w:val="0072C6" w:themeColor="accent1"/>
    </w:rPr>
  </w:style>
  <w:style w:type="paragraph" w:styleId="Subttulo">
    <w:name w:val="Subtitle"/>
    <w:basedOn w:val="Normal"/>
    <w:link w:val="SubttuloCar"/>
    <w:uiPriority w:val="11"/>
    <w:semiHidden/>
    <w:unhideWhenUsed/>
    <w:qFormat/>
    <w:pPr>
      <w:numPr>
        <w:ilvl w:val="1"/>
      </w:numPr>
      <w:spacing w:before="0" w:after="720" w:line="240" w:lineRule="auto"/>
      <w:contextualSpacing/>
    </w:pPr>
    <w:rPr>
      <w:rFonts w:eastAsiaTheme="minorEastAsia"/>
      <w:caps/>
      <w:sz w:val="40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semiHidden/>
    <w:rPr>
      <w:rFonts w:eastAsiaTheme="minorEastAsia"/>
      <w:caps/>
      <w:color w:val="0072C6" w:themeColor="accent1"/>
      <w:sz w:val="40"/>
    </w:rPr>
  </w:style>
  <w:style w:type="character" w:styleId="nfasissutil">
    <w:name w:val="Subtle Emphasis"/>
    <w:basedOn w:val="Fuentedeprrafopredeter"/>
    <w:uiPriority w:val="19"/>
    <w:semiHidden/>
    <w:unhideWhenUsed/>
    <w:qFormat/>
    <w:rPr>
      <w:i/>
      <w:iCs/>
      <w:color w:val="0072C6" w:themeColor="accent1"/>
    </w:rPr>
  </w:style>
  <w:style w:type="character" w:styleId="Referenciasutil">
    <w:name w:val="Subtle Reference"/>
    <w:basedOn w:val="Fuentedeprrafopredeter"/>
    <w:uiPriority w:val="31"/>
    <w:semiHidden/>
    <w:unhideWhenUsed/>
    <w:qFormat/>
    <w:rPr>
      <w:i/>
      <w:caps/>
      <w:smallCaps w:val="0"/>
      <w:color w:val="0072C6" w:themeColor="accent1"/>
    </w:r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Car">
    <w:name w:val="Título Car"/>
    <w:basedOn w:val="Fuentedeprrafopredeter"/>
    <w:link w:val="Ttulo"/>
    <w:uiPriority w:val="1"/>
    <w:semiHidden/>
    <w:rPr>
      <w:rFonts w:asciiTheme="majorHAnsi" w:eastAsiaTheme="majorEastAsia" w:hAnsiTheme="majorHAnsi" w:cstheme="majorBidi"/>
      <w:color w:val="F98723" w:themeColor="accent2"/>
      <w:spacing w:val="-10"/>
      <w:kern w:val="28"/>
      <w:sz w:val="84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pPr>
      <w:spacing w:after="0" w:line="360" w:lineRule="auto"/>
      <w:outlineLvl w:val="9"/>
    </w:pPr>
    <w:rPr>
      <w:sz w:val="84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ajorHAnsi" w:eastAsiaTheme="majorEastAsia" w:hAnsiTheme="majorHAnsi" w:cstheme="majorBidi"/>
      <w:iCs/>
      <w:color w:val="0072C6" w:themeColor="accent1"/>
      <w:sz w:val="34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asciiTheme="majorHAnsi" w:eastAsiaTheme="majorEastAsia" w:hAnsiTheme="majorHAnsi" w:cstheme="majorBidi"/>
      <w:i/>
      <w:color w:val="0072C6" w:themeColor="accent1"/>
      <w:sz w:val="34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asciiTheme="majorHAnsi" w:eastAsiaTheme="majorEastAsia" w:hAnsiTheme="majorHAnsi" w:cstheme="majorBidi"/>
      <w:color w:val="0072C6" w:themeColor="accent1"/>
      <w:sz w:val="30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asciiTheme="majorHAnsi" w:eastAsiaTheme="majorEastAsia" w:hAnsiTheme="majorHAnsi" w:cstheme="majorBidi"/>
      <w:i/>
      <w:iCs/>
      <w:color w:val="0072C6" w:themeColor="accent1"/>
      <w:sz w:val="30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asciiTheme="majorHAnsi" w:eastAsiaTheme="majorEastAsia" w:hAnsiTheme="majorHAnsi" w:cstheme="majorBidi"/>
      <w:color w:val="0072C6" w:themeColor="accent1"/>
      <w:sz w:val="26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asciiTheme="majorHAnsi" w:eastAsiaTheme="majorEastAsia" w:hAnsiTheme="majorHAnsi" w:cstheme="majorBidi"/>
      <w:i/>
      <w:iCs/>
      <w:color w:val="0072C6" w:themeColor="accent1"/>
      <w:sz w:val="26"/>
      <w:szCs w:val="21"/>
    </w:rPr>
  </w:style>
  <w:style w:type="paragraph" w:styleId="Saludo">
    <w:name w:val="Salutation"/>
    <w:basedOn w:val="Normal"/>
    <w:next w:val="Normal"/>
    <w:link w:val="SaludoCar"/>
    <w:uiPriority w:val="3"/>
    <w:unhideWhenUsed/>
    <w:qFormat/>
    <w:pPr>
      <w:spacing w:before="1000" w:after="120" w:line="240" w:lineRule="auto"/>
      <w:contextualSpacing/>
    </w:pPr>
    <w:rPr>
      <w:rFonts w:asciiTheme="majorHAnsi" w:hAnsiTheme="majorHAnsi"/>
      <w:caps/>
      <w:color w:val="0072C6" w:themeColor="accent1"/>
      <w:sz w:val="72"/>
    </w:rPr>
  </w:style>
  <w:style w:type="character" w:customStyle="1" w:styleId="SaludoCar">
    <w:name w:val="Saludo Car"/>
    <w:basedOn w:val="Fuentedeprrafopredeter"/>
    <w:link w:val="Saludo"/>
    <w:uiPriority w:val="3"/>
    <w:rPr>
      <w:rFonts w:asciiTheme="majorHAnsi" w:hAnsiTheme="majorHAnsi"/>
      <w:caps/>
      <w:color w:val="0072C6" w:themeColor="accent1"/>
      <w:sz w:val="72"/>
    </w:rPr>
  </w:style>
  <w:style w:type="paragraph" w:styleId="Piedepgina">
    <w:name w:val="footer"/>
    <w:basedOn w:val="Normal"/>
    <w:link w:val="PiedepginaCar"/>
    <w:uiPriority w:val="99"/>
    <w:unhideWhenUsed/>
    <w:qFormat/>
    <w:pPr>
      <w:pBdr>
        <w:top w:val="single" w:sz="4" w:space="8" w:color="0072C6" w:themeColor="accent1"/>
        <w:left w:val="single" w:sz="4" w:space="31" w:color="0072C6" w:themeColor="accent1"/>
        <w:bottom w:val="single" w:sz="4" w:space="8" w:color="0072C6" w:themeColor="accent1"/>
        <w:right w:val="single" w:sz="4" w:space="31" w:color="0072C6" w:themeColor="accent1"/>
      </w:pBdr>
      <w:shd w:val="clear" w:color="auto" w:fill="0072C6" w:themeFill="accent1"/>
      <w:spacing w:before="0" w:after="0" w:line="240" w:lineRule="auto"/>
    </w:pPr>
    <w:rPr>
      <w:color w:val="FFFFFF" w:themeColor="background1"/>
    </w:rPr>
  </w:style>
  <w:style w:type="character" w:customStyle="1" w:styleId="PiedepginaCar">
    <w:name w:val="Pie de página Car"/>
    <w:basedOn w:val="Fuentedeprrafopredeter"/>
    <w:link w:val="Piedepgina"/>
    <w:uiPriority w:val="99"/>
    <w:rPr>
      <w:color w:val="FFFFFF" w:themeColor="background1"/>
      <w:shd w:val="clear" w:color="auto" w:fill="0072C6" w:themeFill="accent1"/>
    </w:rPr>
  </w:style>
  <w:style w:type="character" w:customStyle="1" w:styleId="Ttulo2Car">
    <w:name w:val="Título 2 Car"/>
    <w:basedOn w:val="Fuentedeprrafopredeter"/>
    <w:link w:val="Ttulo2"/>
    <w:uiPriority w:val="9"/>
    <w:rsid w:val="008245E3"/>
    <w:rPr>
      <w:rFonts w:asciiTheme="majorHAnsi" w:eastAsiaTheme="majorEastAsia" w:hAnsiTheme="majorHAnsi" w:cstheme="majorBidi"/>
      <w:i/>
      <w:caps/>
      <w:color w:val="79498B" w:themeColor="accent6"/>
      <w:szCs w:val="26"/>
      <w:lang w:val="en-GB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ajorHAnsi" w:eastAsiaTheme="majorEastAsia" w:hAnsiTheme="majorHAnsi" w:cstheme="majorBidi"/>
      <w:color w:val="0072C6" w:themeColor="accent1"/>
    </w:rPr>
  </w:style>
  <w:style w:type="paragraph" w:styleId="Encabezado">
    <w:name w:val="header"/>
    <w:basedOn w:val="Normal"/>
    <w:link w:val="EncabezadoCar"/>
    <w:uiPriority w:val="99"/>
    <w:unhideWhenUsed/>
    <w:pPr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TDC1">
    <w:name w:val="toc 1"/>
    <w:basedOn w:val="Normal"/>
    <w:next w:val="Normal"/>
    <w:autoRedefine/>
    <w:uiPriority w:val="39"/>
    <w:semiHidden/>
    <w:unhideWhenUsed/>
    <w:rsid w:val="008245E3"/>
    <w:pPr>
      <w:spacing w:before="120" w:after="0"/>
    </w:pPr>
    <w:rPr>
      <w:rFonts w:cstheme="minorHAnsi"/>
      <w:b/>
      <w:bCs/>
      <w:i/>
      <w:iCs/>
    </w:rPr>
  </w:style>
  <w:style w:type="paragraph" w:styleId="TDC2">
    <w:name w:val="toc 2"/>
    <w:basedOn w:val="Normal"/>
    <w:next w:val="Normal"/>
    <w:autoRedefine/>
    <w:uiPriority w:val="39"/>
    <w:semiHidden/>
    <w:unhideWhenUsed/>
    <w:rsid w:val="008245E3"/>
    <w:pPr>
      <w:spacing w:before="120" w:after="0"/>
      <w:ind w:left="240"/>
    </w:pPr>
    <w:rPr>
      <w:rFonts w:cstheme="minorHAnsi"/>
      <w:b/>
      <w:bCs/>
      <w:sz w:val="22"/>
      <w:szCs w:val="22"/>
    </w:rPr>
  </w:style>
  <w:style w:type="paragraph" w:styleId="TDC3">
    <w:name w:val="toc 3"/>
    <w:basedOn w:val="Normal"/>
    <w:next w:val="Normal"/>
    <w:autoRedefine/>
    <w:uiPriority w:val="39"/>
    <w:semiHidden/>
    <w:unhideWhenUsed/>
    <w:rsid w:val="008245E3"/>
    <w:pPr>
      <w:spacing w:before="0" w:after="0"/>
      <w:ind w:left="480"/>
    </w:pPr>
    <w:rPr>
      <w:rFonts w:cs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8245E3"/>
    <w:pPr>
      <w:spacing w:before="0" w:after="0"/>
      <w:ind w:left="720"/>
    </w:pPr>
    <w:rPr>
      <w:rFonts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8245E3"/>
    <w:pPr>
      <w:spacing w:before="0" w:after="0"/>
      <w:ind w:left="960"/>
    </w:pPr>
    <w:rPr>
      <w:rFonts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8245E3"/>
    <w:pPr>
      <w:spacing w:before="0" w:after="0"/>
      <w:ind w:left="1200"/>
    </w:pPr>
    <w:rPr>
      <w:rFonts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8245E3"/>
    <w:pPr>
      <w:spacing w:before="0" w:after="0"/>
      <w:ind w:left="1440"/>
    </w:pPr>
    <w:rPr>
      <w:rFonts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8245E3"/>
    <w:pPr>
      <w:spacing w:before="0" w:after="0"/>
      <w:ind w:left="1680"/>
    </w:pPr>
    <w:rPr>
      <w:rFonts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8245E3"/>
    <w:pPr>
      <w:spacing w:before="0" w:after="0"/>
      <w:ind w:left="1920"/>
    </w:pPr>
    <w:rPr>
      <w:rFonts w:cstheme="minorHAnsi"/>
      <w:sz w:val="20"/>
      <w:szCs w:val="20"/>
    </w:rPr>
  </w:style>
  <w:style w:type="paragraph" w:customStyle="1" w:styleId="p1">
    <w:name w:val="p1"/>
    <w:basedOn w:val="Normal"/>
    <w:rsid w:val="000247BC"/>
    <w:pPr>
      <w:spacing w:line="240" w:lineRule="auto"/>
    </w:pPr>
    <w:rPr>
      <w:rFonts w:ascii="Times New Roman" w:eastAsia="Times New Roman" w:hAnsi="Times New Roman" w:cs="Times New Roman"/>
      <w:color w:val="auto"/>
      <w:lang w:val="es-ES" w:eastAsia="es-ES_tradnl"/>
    </w:rPr>
  </w:style>
  <w:style w:type="paragraph" w:customStyle="1" w:styleId="p2">
    <w:name w:val="p2"/>
    <w:basedOn w:val="Normal"/>
    <w:rsid w:val="000247BC"/>
    <w:pPr>
      <w:spacing w:line="240" w:lineRule="auto"/>
    </w:pPr>
    <w:rPr>
      <w:rFonts w:ascii="Times New Roman" w:eastAsia="Times New Roman" w:hAnsi="Times New Roman" w:cs="Times New Roman"/>
      <w:color w:val="auto"/>
      <w:lang w:val="es-ES" w:eastAsia="es-ES_tradnl"/>
    </w:rPr>
  </w:style>
  <w:style w:type="paragraph" w:customStyle="1" w:styleId="p4">
    <w:name w:val="p4"/>
    <w:basedOn w:val="Normal"/>
    <w:rsid w:val="000247BC"/>
    <w:pPr>
      <w:spacing w:line="240" w:lineRule="auto"/>
    </w:pPr>
    <w:rPr>
      <w:rFonts w:ascii="Times New Roman" w:eastAsia="Times New Roman" w:hAnsi="Times New Roman" w:cs="Times New Roman"/>
      <w:color w:val="auto"/>
      <w:lang w:val="es-ES" w:eastAsia="es-ES_tradnl"/>
    </w:rPr>
  </w:style>
  <w:style w:type="paragraph" w:customStyle="1" w:styleId="p5">
    <w:name w:val="p5"/>
    <w:basedOn w:val="Normal"/>
    <w:rsid w:val="000247BC"/>
    <w:pPr>
      <w:spacing w:line="240" w:lineRule="auto"/>
    </w:pPr>
    <w:rPr>
      <w:rFonts w:ascii="Times New Roman" w:eastAsia="Times New Roman" w:hAnsi="Times New Roman" w:cs="Times New Roman"/>
      <w:color w:val="auto"/>
      <w:lang w:val="es-ES" w:eastAsia="es-ES_tradnl"/>
    </w:rPr>
  </w:style>
  <w:style w:type="paragraph" w:styleId="Prrafodelista">
    <w:name w:val="List Paragraph"/>
    <w:basedOn w:val="Normal"/>
    <w:uiPriority w:val="34"/>
    <w:unhideWhenUsed/>
    <w:qFormat/>
    <w:rsid w:val="000247BC"/>
    <w:pPr>
      <w:ind w:left="720"/>
      <w:contextualSpacing/>
    </w:pPr>
  </w:style>
  <w:style w:type="character" w:customStyle="1" w:styleId="s1">
    <w:name w:val="s1"/>
    <w:basedOn w:val="Fuentedeprrafopredeter"/>
    <w:rsid w:val="00D62643"/>
  </w:style>
  <w:style w:type="paragraph" w:customStyle="1" w:styleId="p3">
    <w:name w:val="p3"/>
    <w:basedOn w:val="Normal"/>
    <w:rsid w:val="00D62643"/>
    <w:pPr>
      <w:spacing w:line="240" w:lineRule="auto"/>
    </w:pPr>
    <w:rPr>
      <w:rFonts w:ascii="Times New Roman" w:eastAsia="Times New Roman" w:hAnsi="Times New Roman" w:cs="Times New Roman"/>
      <w:color w:val="auto"/>
      <w:lang w:val="es-ES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lba/Library/Containers/com.microsoft.Word/Data/Library/Application%20Support/Microsoft/Office/16.0/DTS/es-ES%7bFDF9EB87-74C3-0E40-99B8-CA2B634F27F3%7d/%7bDA70CAB4-7F2F-E141-980D-2F61286DF5D3%7dtf10002073.dotx" TargetMode="External"/></Relationships>
</file>

<file path=word/theme/theme1.xml><?xml version="1.0" encoding="utf-8"?>
<a:theme xmlns:a="http://schemas.openxmlformats.org/drawingml/2006/main" name="Letter Theme">
  <a:themeElements>
    <a:clrScheme name="Business">
      <a:dk1>
        <a:sysClr val="windowText" lastClr="000000"/>
      </a:dk1>
      <a:lt1>
        <a:sysClr val="window" lastClr="FFFFFF"/>
      </a:lt1>
      <a:dk2>
        <a:srgbClr val="0C1227"/>
      </a:dk2>
      <a:lt2>
        <a:srgbClr val="FDF9F7"/>
      </a:lt2>
      <a:accent1>
        <a:srgbClr val="0072C6"/>
      </a:accent1>
      <a:accent2>
        <a:srgbClr val="F98723"/>
      </a:accent2>
      <a:accent3>
        <a:srgbClr val="DC3C00"/>
      </a:accent3>
      <a:accent4>
        <a:srgbClr val="F9CB23"/>
      </a:accent4>
      <a:accent5>
        <a:srgbClr val="009E49"/>
      </a:accent5>
      <a:accent6>
        <a:srgbClr val="79498B"/>
      </a:accent6>
      <a:hlink>
        <a:srgbClr val="0072C6"/>
      </a:hlink>
      <a:folHlink>
        <a:srgbClr val="79498B"/>
      </a:folHlink>
    </a:clrScheme>
    <a:fontScheme name="Georgia-Arial">
      <a:maj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467C137A7CDE448CB0A43503782328" ma:contentTypeVersion="0" ma:contentTypeDescription="Create a new document." ma:contentTypeScope="" ma:versionID="de552b6ceab69ff67b686e55c33bb38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a2704e1be08ca60c210816e8ff5151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26E82FE-3E80-478C-96A9-C8863B718A4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5CF5B96-AB86-4D00-85A4-19C3F8C97E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6040F77-C680-405A-B95A-56092D614BF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7A6B6C7-AA7B-A343-BEEC-EF32A53358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Carta de negocios.dotx</Template>
  <TotalTime>43</TotalTime>
  <Pages>10</Pages>
  <Words>520</Words>
  <Characters>2863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Alba</dc:creator>
  <cp:lastModifiedBy>Alba Gomez Ortega</cp:lastModifiedBy>
  <cp:revision>4</cp:revision>
  <dcterms:created xsi:type="dcterms:W3CDTF">2026-06-26T08:54:00Z</dcterms:created>
  <dcterms:modified xsi:type="dcterms:W3CDTF">2026-06-26T09:40:00Z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0x0101009C467C137A7CDE448CB0A43503782328</vt:lpwstr>
  </property>
  <property fmtid="{D5CDD505-2E9C-101B-9397-08002B2CF9AE}" pid="3" name="IsMyDocuments">
    <vt:bool>true</vt:bool>
  </property>
</Properties>
</file>